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AE28BF" w14:textId="77777777" w:rsidR="00DF4576" w:rsidRPr="00534ABB" w:rsidRDefault="00DF4576" w:rsidP="008B78DA">
      <w:pPr>
        <w:pStyle w:val="Overskrift1"/>
      </w:pPr>
      <w:bookmarkStart w:id="0" w:name="_Toc526323044"/>
      <w:bookmarkStart w:id="1" w:name="_Toc19082587"/>
      <w:bookmarkStart w:id="2" w:name="_Toc25827478"/>
      <w:bookmarkStart w:id="3" w:name="_Toc487963871"/>
      <w:bookmarkStart w:id="4" w:name="_Toc488137329"/>
      <w:bookmarkStart w:id="5" w:name="_Toc488219585"/>
      <w:bookmarkStart w:id="6" w:name="_Toc488219735"/>
      <w:bookmarkStart w:id="7" w:name="_Toc488219866"/>
      <w:bookmarkStart w:id="8" w:name="_Toc492977072"/>
      <w:bookmarkStart w:id="9" w:name="_Toc492977177"/>
      <w:bookmarkStart w:id="10" w:name="_Toc493294403"/>
      <w:bookmarkStart w:id="11" w:name="_Toc493396852"/>
      <w:bookmarkStart w:id="12" w:name="_Toc493398503"/>
      <w:bookmarkStart w:id="13" w:name="_Toc493401410"/>
      <w:bookmarkStart w:id="14" w:name="_Toc493431256"/>
      <w:bookmarkStart w:id="15" w:name="_Toc493491307"/>
      <w:bookmarkStart w:id="16" w:name="_Toc493494229"/>
      <w:bookmarkStart w:id="17" w:name="_Toc493907514"/>
      <w:bookmarkStart w:id="18" w:name="_Toc495213147"/>
      <w:bookmarkStart w:id="19" w:name="_Toc495215112"/>
      <w:bookmarkStart w:id="20" w:name="_Toc495222407"/>
      <w:bookmarkStart w:id="21" w:name="_Toc495223270"/>
      <w:bookmarkStart w:id="22" w:name="_Toc495283476"/>
      <w:bookmarkStart w:id="23" w:name="_Toc495285482"/>
      <w:bookmarkStart w:id="24" w:name="_Toc495379407"/>
      <w:bookmarkStart w:id="25" w:name="_Toc495379728"/>
      <w:bookmarkStart w:id="26" w:name="_Toc495465193"/>
      <w:bookmarkStart w:id="27" w:name="_Toc495472903"/>
      <w:bookmarkStart w:id="28" w:name="_Toc495475285"/>
      <w:bookmarkStart w:id="29" w:name="_Toc495482437"/>
      <w:bookmarkStart w:id="30" w:name="_Toc507303846"/>
      <w:bookmarkStart w:id="31" w:name="_Toc507314149"/>
      <w:bookmarkStart w:id="32" w:name="_Toc523498052"/>
      <w:r w:rsidRPr="00534ABB">
        <w:t xml:space="preserve">FKB </w:t>
      </w:r>
      <w:bookmarkEnd w:id="0"/>
      <w:bookmarkEnd w:id="1"/>
      <w:r w:rsidR="00CD7401" w:rsidRPr="00534ABB">
        <w:t>Bane</w:t>
      </w:r>
      <w:bookmarkEnd w:id="2"/>
    </w:p>
    <w:p w14:paraId="672A6659" w14:textId="77777777" w:rsidR="006A5ADA" w:rsidRDefault="006A5ADA" w:rsidP="009C2DAE">
      <w:pPr>
        <w:rPr>
          <w:i/>
          <w:color w:val="FF0000"/>
        </w:rPr>
      </w:pPr>
    </w:p>
    <w:p w14:paraId="0A37501D" w14:textId="77777777" w:rsidR="00CD7401" w:rsidRDefault="00CD7401" w:rsidP="009C2DAE">
      <w:pPr>
        <w:rPr>
          <w:i/>
          <w:color w:val="FF0000"/>
        </w:rPr>
      </w:pPr>
    </w:p>
    <w:p w14:paraId="1CF4F1C2" w14:textId="77777777" w:rsidR="006A5ADA" w:rsidRPr="00534ABB" w:rsidRDefault="00534ABB" w:rsidP="009C2DAE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INNHOLDSFORTEGNELSE</w:t>
      </w:r>
    </w:p>
    <w:p w14:paraId="5DAB6C7B" w14:textId="77777777" w:rsidR="006A5ADA" w:rsidRPr="00813ED5" w:rsidRDefault="006A5ADA" w:rsidP="009C2DAE"/>
    <w:p w14:paraId="288A0B71" w14:textId="77777777" w:rsidR="005A4384" w:rsidRDefault="009F3134">
      <w:pPr>
        <w:pStyle w:val="INNH1"/>
        <w:tabs>
          <w:tab w:val="right" w:leader="dot" w:pos="10194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nb-NO"/>
        </w:rPr>
      </w:pPr>
      <w:r w:rsidRPr="009C2DAE">
        <w:fldChar w:fldCharType="begin"/>
      </w:r>
      <w:r w:rsidR="006207F3" w:rsidRPr="009C2DAE">
        <w:instrText xml:space="preserve"> TOC \o "1-6" \h \z \u </w:instrText>
      </w:r>
      <w:r w:rsidRPr="009C2DAE">
        <w:fldChar w:fldCharType="separate"/>
      </w:r>
      <w:hyperlink w:anchor="_Toc25827478" w:history="1">
        <w:r w:rsidR="005A4384" w:rsidRPr="0028058D">
          <w:rPr>
            <w:rStyle w:val="Hyperkobling"/>
            <w:noProof/>
          </w:rPr>
          <w:t>FKB Bane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_Toc25827478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1</w:t>
        </w:r>
        <w:r w:rsidR="005A4384">
          <w:rPr>
            <w:noProof/>
            <w:webHidden/>
          </w:rPr>
          <w:fldChar w:fldCharType="end"/>
        </w:r>
      </w:hyperlink>
    </w:p>
    <w:p w14:paraId="0C162505" w14:textId="77777777" w:rsidR="005A4384" w:rsidRDefault="00A200C6">
      <w:pPr>
        <w:pStyle w:val="INNH2"/>
        <w:tabs>
          <w:tab w:val="left" w:pos="660"/>
          <w:tab w:val="right" w:leader="dot" w:pos="10194"/>
        </w:tabs>
        <w:rPr>
          <w:rFonts w:eastAsiaTheme="minorEastAsia"/>
          <w:smallCaps w:val="0"/>
          <w:noProof/>
          <w:sz w:val="22"/>
          <w:szCs w:val="22"/>
          <w:lang w:eastAsia="nb-NO"/>
        </w:rPr>
      </w:pPr>
      <w:hyperlink w:anchor="_Toc25827479" w:history="1">
        <w:r w:rsidR="005A4384" w:rsidRPr="0028058D">
          <w:rPr>
            <w:rStyle w:val="Hyperkobling"/>
            <w:noProof/>
          </w:rPr>
          <w:t>1</w:t>
        </w:r>
        <w:r w:rsidR="005A4384">
          <w:rPr>
            <w:rFonts w:eastAsiaTheme="minorEastAsia"/>
            <w:smallCap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Innledning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_Toc25827479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2</w:t>
        </w:r>
        <w:r w:rsidR="005A4384">
          <w:rPr>
            <w:noProof/>
            <w:webHidden/>
          </w:rPr>
          <w:fldChar w:fldCharType="end"/>
        </w:r>
      </w:hyperlink>
    </w:p>
    <w:p w14:paraId="77E71CAC" w14:textId="77777777" w:rsidR="005A4384" w:rsidRDefault="00A200C6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nb-NO"/>
        </w:rPr>
      </w:pPr>
      <w:hyperlink w:anchor="_Toc25827480" w:history="1">
        <w:r w:rsidR="005A4384" w:rsidRPr="0028058D">
          <w:rPr>
            <w:rStyle w:val="Hyperkobling"/>
            <w:noProof/>
          </w:rPr>
          <w:t>1.1</w:t>
        </w:r>
        <w:r w:rsidR="005A4384">
          <w:rPr>
            <w:rFonts w:eastAsiaTheme="minorEastAsia"/>
            <w:i w:val="0"/>
            <w:iC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Endringslogg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_Toc25827480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2</w:t>
        </w:r>
        <w:r w:rsidR="005A4384">
          <w:rPr>
            <w:noProof/>
            <w:webHidden/>
          </w:rPr>
          <w:fldChar w:fldCharType="end"/>
        </w:r>
      </w:hyperlink>
    </w:p>
    <w:p w14:paraId="39F71FE3" w14:textId="77777777" w:rsidR="005A4384" w:rsidRDefault="00A200C6">
      <w:pPr>
        <w:pStyle w:val="INNH2"/>
        <w:tabs>
          <w:tab w:val="left" w:pos="660"/>
          <w:tab w:val="right" w:leader="dot" w:pos="10194"/>
        </w:tabs>
        <w:rPr>
          <w:rFonts w:eastAsiaTheme="minorEastAsia"/>
          <w:smallCaps w:val="0"/>
          <w:noProof/>
          <w:sz w:val="22"/>
          <w:szCs w:val="22"/>
          <w:lang w:eastAsia="nb-NO"/>
        </w:rPr>
      </w:pPr>
      <w:hyperlink w:anchor="_Toc25827481" w:history="1">
        <w:r w:rsidR="005A4384" w:rsidRPr="0028058D">
          <w:rPr>
            <w:rStyle w:val="Hyperkobling"/>
            <w:noProof/>
          </w:rPr>
          <w:t>2</w:t>
        </w:r>
        <w:r w:rsidR="005A4384">
          <w:rPr>
            <w:rFonts w:eastAsiaTheme="minorEastAsia"/>
            <w:smallCap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Objekttyper og egenskaper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_Toc25827481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3</w:t>
        </w:r>
        <w:r w:rsidR="005A4384">
          <w:rPr>
            <w:noProof/>
            <w:webHidden/>
          </w:rPr>
          <w:fldChar w:fldCharType="end"/>
        </w:r>
      </w:hyperlink>
    </w:p>
    <w:p w14:paraId="6AAC03C2" w14:textId="77777777" w:rsidR="005A4384" w:rsidRDefault="00A200C6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nb-NO"/>
        </w:rPr>
      </w:pPr>
      <w:hyperlink w:anchor="_Toc25827482" w:history="1">
        <w:r w:rsidR="005A4384" w:rsidRPr="0028058D">
          <w:rPr>
            <w:rStyle w:val="Hyperkobling"/>
            <w:noProof/>
          </w:rPr>
          <w:t>2.1</w:t>
        </w:r>
        <w:r w:rsidR="005A4384">
          <w:rPr>
            <w:rFonts w:eastAsiaTheme="minorEastAsia"/>
            <w:i w:val="0"/>
            <w:iC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Jernbaneplattformkant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_Toc25827482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3</w:t>
        </w:r>
        <w:r w:rsidR="005A4384">
          <w:rPr>
            <w:noProof/>
            <w:webHidden/>
          </w:rPr>
          <w:fldChar w:fldCharType="end"/>
        </w:r>
      </w:hyperlink>
    </w:p>
    <w:p w14:paraId="3F06471D" w14:textId="77777777" w:rsidR="005A4384" w:rsidRDefault="00A200C6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nb-NO"/>
        </w:rPr>
      </w:pPr>
      <w:hyperlink w:anchor="_Toc25827483" w:history="1">
        <w:r w:rsidR="005A4384" w:rsidRPr="0028058D">
          <w:rPr>
            <w:rStyle w:val="Hyperkobling"/>
            <w:noProof/>
          </w:rPr>
          <w:t>2.2</w:t>
        </w:r>
        <w:r w:rsidR="005A4384">
          <w:rPr>
            <w:rFonts w:eastAsiaTheme="minorEastAsia"/>
            <w:i w:val="0"/>
            <w:iC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Spormidt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_Toc25827483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5</w:t>
        </w:r>
        <w:r w:rsidR="005A4384">
          <w:rPr>
            <w:noProof/>
            <w:webHidden/>
          </w:rPr>
          <w:fldChar w:fldCharType="end"/>
        </w:r>
      </w:hyperlink>
    </w:p>
    <w:p w14:paraId="6385DDDD" w14:textId="77777777" w:rsidR="005A4384" w:rsidRDefault="00A200C6">
      <w:pPr>
        <w:pStyle w:val="INNH2"/>
        <w:tabs>
          <w:tab w:val="left" w:pos="660"/>
          <w:tab w:val="right" w:leader="dot" w:pos="10194"/>
        </w:tabs>
        <w:rPr>
          <w:rFonts w:eastAsiaTheme="minorEastAsia"/>
          <w:smallCaps w:val="0"/>
          <w:noProof/>
          <w:sz w:val="22"/>
          <w:szCs w:val="22"/>
          <w:lang w:eastAsia="nb-NO"/>
        </w:rPr>
      </w:pPr>
      <w:hyperlink w:anchor="_Toc25827484" w:history="1">
        <w:r w:rsidR="005A4384" w:rsidRPr="0028058D">
          <w:rPr>
            <w:rStyle w:val="Hyperkobling"/>
            <w:noProof/>
          </w:rPr>
          <w:t>3</w:t>
        </w:r>
        <w:r w:rsidR="005A4384">
          <w:rPr>
            <w:rFonts w:eastAsiaTheme="minorEastAsia"/>
            <w:smallCap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Beskrivelse av egenskaper og egenskapsverdier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_Toc25827484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8</w:t>
        </w:r>
        <w:r w:rsidR="005A4384">
          <w:rPr>
            <w:noProof/>
            <w:webHidden/>
          </w:rPr>
          <w:fldChar w:fldCharType="end"/>
        </w:r>
      </w:hyperlink>
    </w:p>
    <w:p w14:paraId="4C9BFEA3" w14:textId="77777777" w:rsidR="005A4384" w:rsidRDefault="00A200C6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nb-NO"/>
        </w:rPr>
      </w:pPr>
      <w:hyperlink w:anchor="_Toc25827485" w:history="1">
        <w:r w:rsidR="005A4384" w:rsidRPr="0028058D">
          <w:rPr>
            <w:rStyle w:val="Hyperkobling"/>
            <w:noProof/>
          </w:rPr>
          <w:t>3.1</w:t>
        </w:r>
        <w:r w:rsidR="005A4384">
          <w:rPr>
            <w:rFonts w:eastAsiaTheme="minorEastAsia"/>
            <w:i w:val="0"/>
            <w:iC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JERNBANETYPE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_Toc25827485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8</w:t>
        </w:r>
        <w:r w:rsidR="005A4384">
          <w:rPr>
            <w:noProof/>
            <w:webHidden/>
          </w:rPr>
          <w:fldChar w:fldCharType="end"/>
        </w:r>
      </w:hyperlink>
    </w:p>
    <w:p w14:paraId="108EE2C9" w14:textId="77777777" w:rsidR="005A4384" w:rsidRDefault="00A200C6">
      <w:pPr>
        <w:pStyle w:val="INNH2"/>
        <w:tabs>
          <w:tab w:val="left" w:pos="660"/>
          <w:tab w:val="right" w:leader="dot" w:pos="10194"/>
        </w:tabs>
        <w:rPr>
          <w:rFonts w:eastAsiaTheme="minorEastAsia"/>
          <w:smallCaps w:val="0"/>
          <w:noProof/>
          <w:sz w:val="22"/>
          <w:szCs w:val="22"/>
          <w:lang w:eastAsia="nb-NO"/>
        </w:rPr>
      </w:pPr>
      <w:hyperlink w:anchor="_Toc25827486" w:history="1">
        <w:r w:rsidR="005A4384" w:rsidRPr="0028058D">
          <w:rPr>
            <w:rStyle w:val="Hyperkobling"/>
            <w:noProof/>
          </w:rPr>
          <w:t>4</w:t>
        </w:r>
        <w:r w:rsidR="005A4384">
          <w:rPr>
            <w:rFonts w:eastAsiaTheme="minorEastAsia"/>
            <w:smallCap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Datakvalitet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_Toc25827486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9</w:t>
        </w:r>
        <w:r w:rsidR="005A4384">
          <w:rPr>
            <w:noProof/>
            <w:webHidden/>
          </w:rPr>
          <w:fldChar w:fldCharType="end"/>
        </w:r>
      </w:hyperlink>
    </w:p>
    <w:p w14:paraId="20AED3C7" w14:textId="77777777" w:rsidR="005A4384" w:rsidRDefault="00A200C6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nb-NO"/>
        </w:rPr>
      </w:pPr>
      <w:hyperlink w:anchor="_Toc25827487" w:history="1">
        <w:r w:rsidR="005A4384" w:rsidRPr="0028058D">
          <w:rPr>
            <w:rStyle w:val="Hyperkobling"/>
            <w:noProof/>
          </w:rPr>
          <w:t>4.1</w:t>
        </w:r>
        <w:r w:rsidR="005A4384">
          <w:rPr>
            <w:rFonts w:eastAsiaTheme="minorEastAsia"/>
            <w:i w:val="0"/>
            <w:iC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Kvalitetskrav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_Toc25827487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9</w:t>
        </w:r>
        <w:r w:rsidR="005A4384">
          <w:rPr>
            <w:noProof/>
            <w:webHidden/>
          </w:rPr>
          <w:fldChar w:fldCharType="end"/>
        </w:r>
      </w:hyperlink>
    </w:p>
    <w:p w14:paraId="5075438A" w14:textId="77777777" w:rsidR="005A4384" w:rsidRDefault="00A200C6">
      <w:pPr>
        <w:pStyle w:val="INNH3"/>
        <w:tabs>
          <w:tab w:val="left" w:pos="1100"/>
          <w:tab w:val="right" w:leader="dot" w:pos="10194"/>
        </w:tabs>
        <w:rPr>
          <w:rFonts w:eastAsiaTheme="minorEastAsia"/>
          <w:i w:val="0"/>
          <w:iCs w:val="0"/>
          <w:noProof/>
          <w:sz w:val="22"/>
          <w:szCs w:val="22"/>
          <w:lang w:eastAsia="nb-NO"/>
        </w:rPr>
      </w:pPr>
      <w:hyperlink w:anchor="_Toc25827488" w:history="1">
        <w:r w:rsidR="005A4384" w:rsidRPr="0028058D">
          <w:rPr>
            <w:rStyle w:val="Hyperkobling"/>
            <w:noProof/>
          </w:rPr>
          <w:t>4.2</w:t>
        </w:r>
        <w:r w:rsidR="005A4384">
          <w:rPr>
            <w:rFonts w:eastAsiaTheme="minorEastAsia"/>
            <w:i w:val="0"/>
            <w:iCs w:val="0"/>
            <w:noProof/>
            <w:sz w:val="22"/>
            <w:szCs w:val="22"/>
            <w:lang w:eastAsia="nb-NO"/>
          </w:rPr>
          <w:tab/>
        </w:r>
        <w:r w:rsidR="005A4384" w:rsidRPr="0028058D">
          <w:rPr>
            <w:rStyle w:val="Hyperkobling"/>
            <w:noProof/>
          </w:rPr>
          <w:t>Klasser for fullstendighet og stedfestingsnøyaktighet</w:t>
        </w:r>
        <w:r w:rsidR="005A4384">
          <w:rPr>
            <w:noProof/>
            <w:webHidden/>
          </w:rPr>
          <w:tab/>
        </w:r>
        <w:r w:rsidR="005A4384">
          <w:rPr>
            <w:noProof/>
            <w:webHidden/>
          </w:rPr>
          <w:fldChar w:fldCharType="begin"/>
        </w:r>
        <w:r w:rsidR="005A4384">
          <w:rPr>
            <w:noProof/>
            <w:webHidden/>
          </w:rPr>
          <w:instrText xml:space="preserve"> PAGEREF _Toc25827488 \h </w:instrText>
        </w:r>
        <w:r w:rsidR="005A4384">
          <w:rPr>
            <w:noProof/>
            <w:webHidden/>
          </w:rPr>
        </w:r>
        <w:r w:rsidR="005A4384">
          <w:rPr>
            <w:noProof/>
            <w:webHidden/>
          </w:rPr>
          <w:fldChar w:fldCharType="separate"/>
        </w:r>
        <w:r w:rsidR="00372DFC">
          <w:rPr>
            <w:noProof/>
            <w:webHidden/>
          </w:rPr>
          <w:t>9</w:t>
        </w:r>
        <w:r w:rsidR="005A4384">
          <w:rPr>
            <w:noProof/>
            <w:webHidden/>
          </w:rPr>
          <w:fldChar w:fldCharType="end"/>
        </w:r>
      </w:hyperlink>
    </w:p>
    <w:p w14:paraId="02EB378F" w14:textId="77777777" w:rsidR="006A5ADA" w:rsidRDefault="009F3134" w:rsidP="00E33499">
      <w:pPr>
        <w:pStyle w:val="anormal"/>
      </w:pPr>
      <w:r w:rsidRPr="009C2DAE">
        <w:rPr>
          <w:sz w:val="18"/>
        </w:rPr>
        <w:fldChar w:fldCharType="end"/>
      </w:r>
    </w:p>
    <w:p w14:paraId="6A05A809" w14:textId="77777777" w:rsidR="006A5ADA" w:rsidRDefault="006A5ADA" w:rsidP="00E33499">
      <w:pPr>
        <w:pStyle w:val="anormal"/>
        <w:rPr>
          <w:sz w:val="2"/>
          <w:szCs w:val="2"/>
        </w:rPr>
      </w:pPr>
      <w:r>
        <w:br w:type="page"/>
      </w:r>
    </w:p>
    <w:p w14:paraId="24C1E916" w14:textId="77777777" w:rsidR="00DF4576" w:rsidRPr="00311AA1" w:rsidRDefault="00DF4576" w:rsidP="008B78DA">
      <w:pPr>
        <w:pStyle w:val="Overskrift2"/>
      </w:pPr>
      <w:bookmarkStart w:id="33" w:name="_Toc225662849"/>
      <w:bookmarkStart w:id="34" w:name="_Toc25827479"/>
      <w:r w:rsidRPr="00311AA1">
        <w:lastRenderedPageBreak/>
        <w:t>Innledning</w:t>
      </w:r>
      <w:bookmarkEnd w:id="33"/>
      <w:bookmarkEnd w:id="34"/>
    </w:p>
    <w:p w14:paraId="5A39BBE3" w14:textId="77777777" w:rsidR="00B37FFE" w:rsidRDefault="00B37FFE" w:rsidP="009C2DAE"/>
    <w:p w14:paraId="643EF5EF" w14:textId="77777777" w:rsidR="009731A8" w:rsidRPr="0028226A" w:rsidRDefault="0077395B" w:rsidP="009C2DAE">
      <w:pPr>
        <w:rPr>
          <w:rFonts w:ascii="Verdana" w:hAnsi="Verdana"/>
          <w:sz w:val="20"/>
          <w:szCs w:val="20"/>
        </w:rPr>
      </w:pPr>
      <w:r w:rsidRPr="0028226A">
        <w:rPr>
          <w:rFonts w:ascii="Verdana" w:hAnsi="Verdana"/>
          <w:sz w:val="20"/>
          <w:szCs w:val="20"/>
        </w:rPr>
        <w:t xml:space="preserve">Dette dokumentet er en registreringsinstruks for fotogrammetrisk ajourhold av FKB-Bane. </w:t>
      </w:r>
    </w:p>
    <w:p w14:paraId="41C8F396" w14:textId="77777777" w:rsidR="0077395B" w:rsidRPr="0028226A" w:rsidRDefault="0077395B" w:rsidP="009C2DAE">
      <w:pPr>
        <w:rPr>
          <w:rFonts w:ascii="Verdana" w:hAnsi="Verdana"/>
          <w:sz w:val="20"/>
          <w:szCs w:val="20"/>
        </w:rPr>
      </w:pPr>
    </w:p>
    <w:p w14:paraId="37A2CE48" w14:textId="77777777" w:rsidR="0077395B" w:rsidRPr="0028226A" w:rsidRDefault="0077395B" w:rsidP="009C2DAE">
      <w:pPr>
        <w:rPr>
          <w:rFonts w:ascii="Verdana" w:hAnsi="Verdana"/>
          <w:sz w:val="20"/>
          <w:szCs w:val="20"/>
        </w:rPr>
      </w:pPr>
      <w:r w:rsidRPr="0028226A">
        <w:rPr>
          <w:rFonts w:ascii="Verdana" w:hAnsi="Verdana"/>
          <w:sz w:val="20"/>
          <w:szCs w:val="20"/>
        </w:rPr>
        <w:t>Spesifikasjonen omfatter jernbanens infrastruktur – i hovedsak banelegemet.</w:t>
      </w:r>
    </w:p>
    <w:p w14:paraId="72A3D3EC" w14:textId="77777777" w:rsidR="0077395B" w:rsidRPr="0028226A" w:rsidRDefault="0077395B" w:rsidP="009C2DAE">
      <w:pPr>
        <w:rPr>
          <w:rFonts w:ascii="Verdana" w:hAnsi="Verdana"/>
          <w:sz w:val="20"/>
          <w:szCs w:val="20"/>
        </w:rPr>
      </w:pPr>
    </w:p>
    <w:p w14:paraId="153BBF5C" w14:textId="77777777" w:rsidR="0077395B" w:rsidRPr="0028226A" w:rsidRDefault="0077395B" w:rsidP="009C2DAE">
      <w:pPr>
        <w:rPr>
          <w:rFonts w:ascii="Verdana" w:hAnsi="Verdana"/>
          <w:sz w:val="20"/>
          <w:szCs w:val="20"/>
        </w:rPr>
      </w:pPr>
      <w:r w:rsidRPr="0028226A">
        <w:rPr>
          <w:rFonts w:ascii="Verdana" w:hAnsi="Verdana"/>
          <w:sz w:val="20"/>
          <w:szCs w:val="20"/>
        </w:rPr>
        <w:t xml:space="preserve">Elementer som inngår i jernbanens infrastruktur, men som </w:t>
      </w:r>
      <w:r w:rsidR="00B21316" w:rsidRPr="0028226A">
        <w:rPr>
          <w:rFonts w:ascii="Verdana" w:hAnsi="Verdana"/>
          <w:sz w:val="20"/>
          <w:szCs w:val="20"/>
        </w:rPr>
        <w:t>naturlig hører hjemme i andre FKB-datasett, er ikke beskrevet i denne spesifikasjonen. Dette gjelder for eks. objekttyper beskrevet Høydekurve, Bygning, BygningsmessigeAnlegg, Veg, Ledning og LedningVa.</w:t>
      </w:r>
    </w:p>
    <w:p w14:paraId="0D0B940D" w14:textId="77777777" w:rsidR="00B21316" w:rsidRPr="0028226A" w:rsidRDefault="00B21316" w:rsidP="009C2DAE">
      <w:pPr>
        <w:rPr>
          <w:rFonts w:ascii="Verdana" w:hAnsi="Verdana"/>
          <w:sz w:val="20"/>
          <w:szCs w:val="20"/>
        </w:rPr>
      </w:pPr>
    </w:p>
    <w:p w14:paraId="624A04DA" w14:textId="77777777" w:rsidR="00B21316" w:rsidRPr="0028226A" w:rsidRDefault="00B21316" w:rsidP="00B21316">
      <w:pPr>
        <w:rPr>
          <w:rFonts w:ascii="Verdana" w:hAnsi="Verdana"/>
          <w:sz w:val="20"/>
          <w:szCs w:val="20"/>
        </w:rPr>
      </w:pPr>
      <w:r w:rsidRPr="0028226A">
        <w:rPr>
          <w:rFonts w:ascii="Verdana" w:hAnsi="Verdana"/>
          <w:sz w:val="20"/>
          <w:szCs w:val="20"/>
        </w:rPr>
        <w:t xml:space="preserve">For full beskrivelse av jernbane og detaljer rundt modellering og UML-modeller henvises det til </w:t>
      </w:r>
    </w:p>
    <w:p w14:paraId="0D17A535" w14:textId="603F713C" w:rsidR="00A13908" w:rsidRPr="0028226A" w:rsidRDefault="00B21316" w:rsidP="00B21316">
      <w:pPr>
        <w:rPr>
          <w:rFonts w:ascii="Verdana" w:hAnsi="Verdana"/>
          <w:sz w:val="20"/>
          <w:szCs w:val="20"/>
        </w:rPr>
      </w:pPr>
      <w:r w:rsidRPr="531DDE84">
        <w:rPr>
          <w:rFonts w:ascii="Verdana" w:hAnsi="Verdana"/>
          <w:sz w:val="20"/>
          <w:szCs w:val="20"/>
        </w:rPr>
        <w:t xml:space="preserve">Produktspesifikasjon FKB-Bane </w:t>
      </w:r>
      <w:r w:rsidR="29182782" w:rsidRPr="531DDE84">
        <w:rPr>
          <w:rFonts w:ascii="Verdana" w:hAnsi="Verdana"/>
          <w:sz w:val="20"/>
          <w:szCs w:val="20"/>
        </w:rPr>
        <w:t>5.0</w:t>
      </w:r>
      <w:r w:rsidRPr="531DDE84">
        <w:rPr>
          <w:rFonts w:ascii="Verdana" w:hAnsi="Verdana"/>
          <w:sz w:val="20"/>
          <w:szCs w:val="20"/>
        </w:rPr>
        <w:t xml:space="preserve"> og SOSI del 2.</w:t>
      </w:r>
    </w:p>
    <w:p w14:paraId="0E27B00A" w14:textId="77777777" w:rsidR="00DF4576" w:rsidRDefault="00DF4576" w:rsidP="000D4C9E"/>
    <w:p w14:paraId="60061E4C" w14:textId="77777777" w:rsidR="00B21316" w:rsidRDefault="00B21316" w:rsidP="000D4C9E"/>
    <w:p w14:paraId="562055CB" w14:textId="77777777" w:rsidR="00DF112E" w:rsidRDefault="0028226A" w:rsidP="008B78DA">
      <w:pPr>
        <w:pStyle w:val="Overskrift3"/>
      </w:pPr>
      <w:bookmarkStart w:id="35" w:name="_Toc25827480"/>
      <w:bookmarkStart w:id="36" w:name="_Toc526323045"/>
      <w:bookmarkStart w:id="37" w:name="_Toc19082588"/>
      <w:r>
        <w:t>Endringslogg</w:t>
      </w:r>
      <w:bookmarkEnd w:id="35"/>
    </w:p>
    <w:p w14:paraId="44EAFD9C" w14:textId="77777777" w:rsidR="00DF112E" w:rsidRDefault="00DF112E" w:rsidP="00DF112E"/>
    <w:p w14:paraId="4B94D5A5" w14:textId="77777777" w:rsidR="00DF112E" w:rsidRPr="00DF112E" w:rsidRDefault="00DF112E" w:rsidP="00DF112E"/>
    <w:p w14:paraId="133F5E3A" w14:textId="77777777" w:rsidR="004B74EA" w:rsidRDefault="004B74EA" w:rsidP="004B74EA">
      <w:pPr>
        <w:rPr>
          <w:rFonts w:ascii="Verdana" w:hAnsi="Verdana"/>
          <w:sz w:val="20"/>
          <w:szCs w:val="20"/>
          <w:u w:val="single"/>
        </w:rPr>
      </w:pPr>
      <w:r w:rsidRPr="00654651">
        <w:rPr>
          <w:rFonts w:ascii="Verdana" w:hAnsi="Verdana"/>
          <w:sz w:val="20"/>
          <w:szCs w:val="20"/>
          <w:u w:val="single"/>
        </w:rPr>
        <w:t>Endringer fra FKB-</w:t>
      </w:r>
      <w:r>
        <w:rPr>
          <w:rFonts w:ascii="Verdana" w:hAnsi="Verdana"/>
          <w:sz w:val="20"/>
          <w:szCs w:val="20"/>
          <w:u w:val="single"/>
        </w:rPr>
        <w:t>Bane versjon 4.6 – 201</w:t>
      </w:r>
      <w:r w:rsidR="0082648D">
        <w:rPr>
          <w:rFonts w:ascii="Verdana" w:hAnsi="Verdana"/>
          <w:sz w:val="20"/>
          <w:szCs w:val="20"/>
          <w:u w:val="single"/>
        </w:rPr>
        <w:t>8</w:t>
      </w:r>
      <w:r>
        <w:rPr>
          <w:rFonts w:ascii="Verdana" w:hAnsi="Verdana"/>
          <w:sz w:val="20"/>
          <w:szCs w:val="20"/>
          <w:u w:val="single"/>
        </w:rPr>
        <w:t>-0</w:t>
      </w:r>
      <w:r w:rsidR="0082648D">
        <w:rPr>
          <w:rFonts w:ascii="Verdana" w:hAnsi="Verdana"/>
          <w:sz w:val="20"/>
          <w:szCs w:val="20"/>
          <w:u w:val="single"/>
        </w:rPr>
        <w:t>1</w:t>
      </w:r>
      <w:r>
        <w:rPr>
          <w:rFonts w:ascii="Verdana" w:hAnsi="Verdana"/>
          <w:sz w:val="20"/>
          <w:szCs w:val="20"/>
          <w:u w:val="single"/>
        </w:rPr>
        <w:t xml:space="preserve">-01 </w:t>
      </w:r>
    </w:p>
    <w:p w14:paraId="3DEEC669" w14:textId="77777777" w:rsidR="004B74EA" w:rsidRDefault="004B74EA" w:rsidP="004B74EA">
      <w:pPr>
        <w:rPr>
          <w:rFonts w:ascii="Verdana" w:hAnsi="Verdana"/>
          <w:sz w:val="20"/>
          <w:szCs w:val="20"/>
          <w:u w:val="single"/>
        </w:rPr>
      </w:pPr>
    </w:p>
    <w:p w14:paraId="765A4A05" w14:textId="473E83C7" w:rsidR="1131D041" w:rsidRDefault="1131D041" w:rsidP="34901406">
      <w:pPr>
        <w:pStyle w:val="Listeavsnitt"/>
        <w:numPr>
          <w:ilvl w:val="0"/>
          <w:numId w:val="33"/>
        </w:numPr>
        <w:rPr>
          <w:rFonts w:asciiTheme="minorHAnsi" w:eastAsiaTheme="minorEastAsia" w:hAnsiTheme="minorHAnsi"/>
          <w:i/>
          <w:iCs/>
          <w:color w:val="000000" w:themeColor="text1"/>
          <w:sz w:val="20"/>
          <w:szCs w:val="20"/>
        </w:rPr>
      </w:pPr>
    </w:p>
    <w:p w14:paraId="1995E7C4" w14:textId="0B31D541" w:rsidR="7DA1DB10" w:rsidRDefault="7DA1DB10" w:rsidP="34901406">
      <w:pPr>
        <w:pStyle w:val="Listeavsnitt"/>
        <w:numPr>
          <w:ilvl w:val="0"/>
          <w:numId w:val="33"/>
        </w:numPr>
        <w:rPr>
          <w:rFonts w:ascii="Verdana" w:eastAsia="Verdana" w:hAnsi="Verdana" w:cs="Verdana"/>
          <w:i/>
          <w:iCs/>
          <w:color w:val="000000" w:themeColor="text1"/>
          <w:sz w:val="20"/>
          <w:szCs w:val="20"/>
        </w:rPr>
      </w:pPr>
      <w:r w:rsidRPr="00A200C6">
        <w:rPr>
          <w:rFonts w:ascii="Verdana" w:eastAsia="Verdana" w:hAnsi="Verdana" w:cs="Verdana"/>
          <w:sz w:val="20"/>
          <w:szCs w:val="20"/>
        </w:rPr>
        <w:t>Oppdatert generelle konsepter fra FKB 5.0 generell del</w:t>
      </w:r>
    </w:p>
    <w:p w14:paraId="1024F53C" w14:textId="3B43B02A" w:rsidR="34901406" w:rsidRDefault="34901406" w:rsidP="00A200C6">
      <w:pPr>
        <w:rPr>
          <w:rFonts w:eastAsia="Calibri"/>
          <w:sz w:val="20"/>
          <w:szCs w:val="20"/>
        </w:rPr>
      </w:pPr>
    </w:p>
    <w:p w14:paraId="5778842B" w14:textId="26B2455E" w:rsidR="7DA1DB10" w:rsidRDefault="7DA1DB10" w:rsidP="00A200C6">
      <w:pPr>
        <w:pStyle w:val="Listeavsnitt"/>
        <w:numPr>
          <w:ilvl w:val="0"/>
          <w:numId w:val="33"/>
        </w:numPr>
        <w:rPr>
          <w:rFonts w:ascii="Verdana" w:eastAsia="Verdana" w:hAnsi="Verdana" w:cs="Verdana"/>
          <w:sz w:val="20"/>
          <w:szCs w:val="20"/>
        </w:rPr>
      </w:pPr>
      <w:r w:rsidRPr="00A200C6">
        <w:rPr>
          <w:rFonts w:ascii="Verdana" w:eastAsia="Verdana" w:hAnsi="Verdana" w:cs="Verdana"/>
          <w:sz w:val="20"/>
          <w:szCs w:val="20"/>
        </w:rPr>
        <w:t xml:space="preserve">Egenskap </w:t>
      </w:r>
      <w:r w:rsidRPr="00A200C6">
        <w:rPr>
          <w:rFonts w:ascii="Verdana" w:eastAsia="Verdana" w:hAnsi="Verdana" w:cs="Verdana"/>
          <w:i/>
          <w:iCs/>
          <w:sz w:val="20"/>
          <w:szCs w:val="20"/>
        </w:rPr>
        <w:t>Jernbaneeier</w:t>
      </w:r>
      <w:r w:rsidRPr="00A200C6">
        <w:rPr>
          <w:rFonts w:ascii="Verdana" w:eastAsia="Verdana" w:hAnsi="Verdana" w:cs="Verdana"/>
          <w:sz w:val="20"/>
          <w:szCs w:val="20"/>
        </w:rPr>
        <w:t xml:space="preserve"> er fjernet fra spesifikasjon.</w:t>
      </w:r>
    </w:p>
    <w:p w14:paraId="30189AF8" w14:textId="5053A093" w:rsidR="34901406" w:rsidRDefault="34901406" w:rsidP="00A200C6">
      <w:pPr>
        <w:rPr>
          <w:rFonts w:eastAsia="Calibri"/>
          <w:sz w:val="20"/>
          <w:szCs w:val="20"/>
        </w:rPr>
      </w:pPr>
    </w:p>
    <w:p w14:paraId="74655E4D" w14:textId="07DC8EC8" w:rsidR="7DA1DB10" w:rsidRDefault="7DA1DB10" w:rsidP="00A200C6">
      <w:pPr>
        <w:pStyle w:val="Listeavsnitt"/>
        <w:numPr>
          <w:ilvl w:val="0"/>
          <w:numId w:val="33"/>
        </w:numPr>
        <w:rPr>
          <w:rFonts w:ascii="Verdana" w:eastAsia="Verdana" w:hAnsi="Verdana" w:cs="Verdana"/>
          <w:sz w:val="20"/>
          <w:szCs w:val="20"/>
        </w:rPr>
      </w:pPr>
      <w:r w:rsidRPr="00A200C6">
        <w:rPr>
          <w:rFonts w:ascii="Verdana" w:eastAsia="Verdana" w:hAnsi="Verdana" w:cs="Verdana"/>
          <w:sz w:val="20"/>
          <w:szCs w:val="20"/>
        </w:rPr>
        <w:t xml:space="preserve">Innført </w:t>
      </w:r>
      <w:r w:rsidRPr="00A200C6">
        <w:rPr>
          <w:rFonts w:ascii="Verdana" w:eastAsia="Verdana" w:hAnsi="Verdana" w:cs="Verdana"/>
          <w:i/>
          <w:iCs/>
          <w:sz w:val="20"/>
          <w:szCs w:val="20"/>
        </w:rPr>
        <w:t>Høydereferanse</w:t>
      </w:r>
      <w:r w:rsidRPr="00A200C6">
        <w:rPr>
          <w:rFonts w:ascii="Verdana" w:eastAsia="Verdana" w:hAnsi="Verdana" w:cs="Verdana"/>
          <w:sz w:val="20"/>
          <w:szCs w:val="20"/>
        </w:rPr>
        <w:t xml:space="preserve"> som egenskap på objekttype Spormidt.</w:t>
      </w:r>
    </w:p>
    <w:p w14:paraId="289541A9" w14:textId="44E5528A" w:rsidR="34901406" w:rsidRDefault="34901406" w:rsidP="00A200C6">
      <w:pPr>
        <w:rPr>
          <w:rFonts w:eastAsia="Calibri"/>
          <w:sz w:val="20"/>
          <w:szCs w:val="20"/>
        </w:rPr>
      </w:pPr>
    </w:p>
    <w:p w14:paraId="1FAD7099" w14:textId="2C1BC9EB" w:rsidR="7DA1DB10" w:rsidRDefault="7DA1DB10" w:rsidP="00A200C6">
      <w:pPr>
        <w:pStyle w:val="Listeavsnitt"/>
        <w:numPr>
          <w:ilvl w:val="0"/>
          <w:numId w:val="33"/>
        </w:numPr>
        <w:rPr>
          <w:rFonts w:ascii="Verdana" w:eastAsia="Verdana" w:hAnsi="Verdana" w:cs="Verdana"/>
          <w:sz w:val="20"/>
          <w:szCs w:val="20"/>
        </w:rPr>
      </w:pPr>
      <w:r w:rsidRPr="00A200C6">
        <w:rPr>
          <w:rFonts w:ascii="Verdana" w:eastAsia="Verdana" w:hAnsi="Verdana" w:cs="Verdana"/>
          <w:sz w:val="20"/>
          <w:szCs w:val="20"/>
        </w:rPr>
        <w:t xml:space="preserve">Innført egenskapen </w:t>
      </w:r>
      <w:r w:rsidRPr="00A200C6">
        <w:rPr>
          <w:rFonts w:ascii="Verdana" w:eastAsia="Verdana" w:hAnsi="Verdana" w:cs="Verdana"/>
          <w:i/>
          <w:iCs/>
          <w:sz w:val="20"/>
          <w:szCs w:val="20"/>
        </w:rPr>
        <w:t>eksternPeker</w:t>
      </w:r>
      <w:r w:rsidRPr="00A200C6">
        <w:rPr>
          <w:rFonts w:ascii="Verdana" w:eastAsia="Verdana" w:hAnsi="Verdana" w:cs="Verdana"/>
          <w:sz w:val="20"/>
          <w:szCs w:val="20"/>
        </w:rPr>
        <w:t xml:space="preserve"> for å gjøre det mulig å legge inn referanser (i form av URI-er) til de tilsvarende objektene forvaltet i andre systemer.</w:t>
      </w:r>
    </w:p>
    <w:p w14:paraId="19C2DAA7" w14:textId="00750BD2" w:rsidR="34901406" w:rsidRDefault="34901406" w:rsidP="00A200C6">
      <w:pPr>
        <w:rPr>
          <w:rFonts w:eastAsia="Calibri"/>
          <w:sz w:val="20"/>
          <w:szCs w:val="20"/>
        </w:rPr>
      </w:pPr>
    </w:p>
    <w:p w14:paraId="7D4882C7" w14:textId="7169341D" w:rsidR="7DA1DB10" w:rsidRDefault="7DA1DB10" w:rsidP="00A200C6">
      <w:pPr>
        <w:pStyle w:val="Listeavsnitt"/>
        <w:numPr>
          <w:ilvl w:val="0"/>
          <w:numId w:val="33"/>
        </w:numPr>
        <w:rPr>
          <w:rFonts w:ascii="Verdana" w:eastAsia="Verdana" w:hAnsi="Verdana" w:cs="Verdana"/>
          <w:sz w:val="20"/>
          <w:szCs w:val="20"/>
        </w:rPr>
      </w:pPr>
      <w:r w:rsidRPr="00A200C6">
        <w:rPr>
          <w:rFonts w:ascii="Verdana" w:eastAsia="Verdana" w:hAnsi="Verdana" w:cs="Verdana"/>
          <w:sz w:val="20"/>
          <w:szCs w:val="20"/>
        </w:rPr>
        <w:t xml:space="preserve">Kodeliste for </w:t>
      </w:r>
      <w:r w:rsidRPr="00A200C6">
        <w:rPr>
          <w:rFonts w:ascii="Verdana" w:eastAsia="Verdana" w:hAnsi="Verdana" w:cs="Verdana"/>
          <w:i/>
          <w:iCs/>
          <w:sz w:val="20"/>
          <w:szCs w:val="20"/>
        </w:rPr>
        <w:t>Jernbanetype</w:t>
      </w:r>
      <w:r w:rsidRPr="00A200C6">
        <w:rPr>
          <w:rFonts w:ascii="Verdana" w:eastAsia="Verdana" w:hAnsi="Verdana" w:cs="Verdana"/>
          <w:sz w:val="20"/>
          <w:szCs w:val="20"/>
        </w:rPr>
        <w:t xml:space="preserve"> er revidert flyttet ut av produktspesifikasjon og forvaltes eksternt i </w:t>
      </w:r>
      <w:hyperlink r:id="rId11" w:history="1">
        <w:r w:rsidRPr="34901406">
          <w:rPr>
            <w:rStyle w:val="Hyperkobling"/>
          </w:rPr>
          <w:t>Geonorge</w:t>
        </w:r>
      </w:hyperlink>
      <w:r w:rsidRPr="00A200C6">
        <w:rPr>
          <w:rFonts w:ascii="Verdana" w:eastAsia="Verdana" w:hAnsi="Verdana" w:cs="Verdana"/>
          <w:sz w:val="20"/>
          <w:szCs w:val="20"/>
        </w:rPr>
        <w:t>.</w:t>
      </w:r>
    </w:p>
    <w:p w14:paraId="07FFB84E" w14:textId="1AD26A05" w:rsidR="531DDE84" w:rsidRDefault="531DDE84" w:rsidP="531DDE84">
      <w:pPr>
        <w:rPr>
          <w:rFonts w:eastAsia="Calibri"/>
          <w:sz w:val="20"/>
          <w:szCs w:val="20"/>
        </w:rPr>
      </w:pPr>
    </w:p>
    <w:p w14:paraId="45FB0818" w14:textId="77777777" w:rsidR="00DF112E" w:rsidRDefault="00DF112E">
      <w:pPr>
        <w:spacing w:after="200" w:line="276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br w:type="page"/>
      </w:r>
    </w:p>
    <w:p w14:paraId="4B14C9D0" w14:textId="77777777" w:rsidR="006A5ADA" w:rsidRDefault="00DF112E" w:rsidP="008B78DA">
      <w:pPr>
        <w:pStyle w:val="Overskrift2"/>
      </w:pPr>
      <w:bookmarkStart w:id="38" w:name="_Toc25827481"/>
      <w:r>
        <w:lastRenderedPageBreak/>
        <w:t>Objekttyper og egenskaper</w:t>
      </w:r>
      <w:bookmarkEnd w:id="38"/>
    </w:p>
    <w:p w14:paraId="049F31CB" w14:textId="77777777" w:rsidR="00A20AC7" w:rsidRDefault="00A20AC7" w:rsidP="004326BD">
      <w:pPr>
        <w:pStyle w:val="Bildetekst0"/>
      </w:pPr>
      <w:bookmarkStart w:id="39" w:name="_Toc19082829"/>
      <w:bookmarkEnd w:id="36"/>
      <w:bookmarkEnd w:id="37"/>
    </w:p>
    <w:p w14:paraId="77167599" w14:textId="77777777" w:rsidR="00DF112E" w:rsidRDefault="00DF112E" w:rsidP="008B78DA">
      <w:pPr>
        <w:pStyle w:val="Overskrift3"/>
      </w:pPr>
      <w:bookmarkStart w:id="40" w:name="_Toc25827482"/>
      <w:r>
        <w:t>Jernbaneplattformkant</w:t>
      </w:r>
      <w:bookmarkEnd w:id="40"/>
    </w:p>
    <w:p w14:paraId="53128261" w14:textId="77777777" w:rsidR="00DF112E" w:rsidRDefault="00DF112E" w:rsidP="00DF112E"/>
    <w:p w14:paraId="62486C05" w14:textId="77777777" w:rsidR="00624503" w:rsidRDefault="0028226A" w:rsidP="00DF112E">
      <w:r w:rsidRPr="0028226A">
        <w:rPr>
          <w:noProof/>
          <w:lang w:eastAsia="nb-NO"/>
        </w:rPr>
        <w:drawing>
          <wp:inline distT="0" distB="0" distL="0" distR="0" wp14:anchorId="2E702936" wp14:editId="1FE9BB90">
            <wp:extent cx="6408420" cy="662940"/>
            <wp:effectExtent l="0" t="0" r="0" b="3810"/>
            <wp:docPr id="4" name="Bilde 4" descr="Objekttype Jernbaneplattformkant" title="Objekttype Jernbaneplattformk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652C" w14:textId="77777777" w:rsidR="00DF112E" w:rsidRDefault="00DF112E" w:rsidP="00DF112E"/>
    <w:tbl>
      <w:tblPr>
        <w:tblW w:w="10224" w:type="dxa"/>
        <w:tblBorders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8"/>
        <w:gridCol w:w="7056"/>
      </w:tblGrid>
      <w:tr w:rsidR="00DF112E" w14:paraId="7D964D82" w14:textId="77777777" w:rsidTr="00DF112E">
        <w:tc>
          <w:tcPr>
            <w:tcW w:w="3168" w:type="dxa"/>
            <w:tcBorders>
              <w:right w:val="nil"/>
            </w:tcBorders>
          </w:tcPr>
          <w:p w14:paraId="07B2C8C8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Definisjon (SOSI Del 2)</w:t>
            </w:r>
          </w:p>
        </w:tc>
        <w:tc>
          <w:tcPr>
            <w:tcW w:w="7056" w:type="dxa"/>
            <w:tcBorders>
              <w:left w:val="nil"/>
            </w:tcBorders>
          </w:tcPr>
          <w:p w14:paraId="50BCE4F4" w14:textId="77777777" w:rsidR="00DF112E" w:rsidRPr="0028226A" w:rsidRDefault="00DF112E" w:rsidP="00C84158">
            <w:pPr>
              <w:pStyle w:val="anormal"/>
              <w:rPr>
                <w:rFonts w:ascii="Verdana" w:hAnsi="Verdana" w:cs="Times New Roman"/>
                <w:szCs w:val="20"/>
              </w:rPr>
            </w:pPr>
            <w:r w:rsidRPr="0028226A">
              <w:rPr>
                <w:rFonts w:ascii="Verdana" w:hAnsi="Verdana" w:cs="Times New Roman"/>
                <w:szCs w:val="20"/>
              </w:rPr>
              <w:t>yttergrense av konstruksjon til bruk ved av-/påstigning for passasjerer eller ved av-/ pålasting av gods</w:t>
            </w:r>
          </w:p>
          <w:p w14:paraId="4B99056E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7ECE09E2" w14:textId="77777777" w:rsidTr="00DF112E">
        <w:tc>
          <w:tcPr>
            <w:tcW w:w="3168" w:type="dxa"/>
            <w:tcBorders>
              <w:right w:val="nil"/>
            </w:tcBorders>
          </w:tcPr>
          <w:p w14:paraId="402F3146" w14:textId="77777777" w:rsidR="00DF112E" w:rsidRPr="0028226A" w:rsidRDefault="0028226A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Geometritype</w:t>
            </w:r>
          </w:p>
        </w:tc>
        <w:tc>
          <w:tcPr>
            <w:tcW w:w="7056" w:type="dxa"/>
            <w:tcBorders>
              <w:left w:val="nil"/>
            </w:tcBorders>
          </w:tcPr>
          <w:p w14:paraId="624D79BB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KURVE</w:t>
            </w:r>
          </w:p>
          <w:p w14:paraId="1299C43A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5C020F18" w14:textId="77777777" w:rsidTr="00DF112E">
        <w:tc>
          <w:tcPr>
            <w:tcW w:w="3168" w:type="dxa"/>
            <w:tcBorders>
              <w:right w:val="nil"/>
            </w:tcBorders>
          </w:tcPr>
          <w:p w14:paraId="38BF8F3B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Registreringsmetode</w:t>
            </w:r>
          </w:p>
          <w:p w14:paraId="4DDBEF00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14:paraId="44D85412" w14:textId="77777777" w:rsidR="00DF112E" w:rsidRPr="0028226A" w:rsidRDefault="0028226A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Enkeltpunkt i sekvens</w:t>
            </w:r>
          </w:p>
          <w:p w14:paraId="3461D779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7D5DABE2" w14:textId="77777777" w:rsidTr="00DF112E">
        <w:tc>
          <w:tcPr>
            <w:tcW w:w="3168" w:type="dxa"/>
            <w:tcBorders>
              <w:right w:val="nil"/>
            </w:tcBorders>
          </w:tcPr>
          <w:p w14:paraId="7BC45704" w14:textId="77777777" w:rsidR="00DF112E" w:rsidRPr="0028226A" w:rsidRDefault="00DF112E" w:rsidP="0028226A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 xml:space="preserve">Tilleggsbeskrivelse </w:t>
            </w:r>
          </w:p>
        </w:tc>
        <w:tc>
          <w:tcPr>
            <w:tcW w:w="7056" w:type="dxa"/>
            <w:tcBorders>
              <w:left w:val="nil"/>
            </w:tcBorders>
          </w:tcPr>
          <w:p w14:paraId="5DAA4B4D" w14:textId="77777777" w:rsidR="00DF112E" w:rsidRPr="0028226A" w:rsidRDefault="0028226A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Ingen</w:t>
            </w:r>
          </w:p>
          <w:p w14:paraId="3CF2D8B6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4DAF6057" w14:textId="77777777" w:rsidTr="00DF112E">
        <w:tc>
          <w:tcPr>
            <w:tcW w:w="3168" w:type="dxa"/>
            <w:tcBorders>
              <w:right w:val="nil"/>
            </w:tcBorders>
          </w:tcPr>
          <w:p w14:paraId="051587E3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Grunnrissreferanse</w:t>
            </w:r>
          </w:p>
        </w:tc>
        <w:tc>
          <w:tcPr>
            <w:tcW w:w="7056" w:type="dxa"/>
            <w:tcBorders>
              <w:left w:val="nil"/>
            </w:tcBorders>
          </w:tcPr>
          <w:p w14:paraId="1DF18571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 xml:space="preserve">Ytterkant av </w:t>
            </w:r>
            <w:r w:rsidR="0028226A">
              <w:rPr>
                <w:rFonts w:ascii="Verdana" w:hAnsi="Verdana" w:cs="Times New Roman"/>
                <w:sz w:val="20"/>
                <w:szCs w:val="20"/>
              </w:rPr>
              <w:t>plattform</w:t>
            </w:r>
          </w:p>
          <w:p w14:paraId="0FB78278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47F813AA" w14:textId="77777777" w:rsidTr="00DF112E">
        <w:tc>
          <w:tcPr>
            <w:tcW w:w="3168" w:type="dxa"/>
            <w:tcBorders>
              <w:right w:val="nil"/>
            </w:tcBorders>
          </w:tcPr>
          <w:p w14:paraId="076785E1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Høydereferanse</w:t>
            </w:r>
          </w:p>
        </w:tc>
        <w:tc>
          <w:tcPr>
            <w:tcW w:w="7056" w:type="dxa"/>
            <w:tcBorders>
              <w:left w:val="nil"/>
            </w:tcBorders>
          </w:tcPr>
          <w:p w14:paraId="5703F6BE" w14:textId="77777777" w:rsidR="00DF112E" w:rsidRPr="0028226A" w:rsidRDefault="0028226A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Topp av plattform</w:t>
            </w:r>
          </w:p>
          <w:p w14:paraId="1FC39945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0EE9E907" w14:textId="77777777" w:rsidTr="00DF112E">
        <w:tc>
          <w:tcPr>
            <w:tcW w:w="3168" w:type="dxa"/>
            <w:tcBorders>
              <w:right w:val="nil"/>
            </w:tcBorders>
          </w:tcPr>
          <w:p w14:paraId="1C9C7B74" w14:textId="77777777" w:rsidR="00DF112E" w:rsidRPr="0028226A" w:rsidRDefault="00DF112E" w:rsidP="0040676C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 xml:space="preserve">Assosiasjoner </w:t>
            </w:r>
          </w:p>
        </w:tc>
        <w:tc>
          <w:tcPr>
            <w:tcW w:w="7056" w:type="dxa"/>
            <w:tcBorders>
              <w:left w:val="nil"/>
            </w:tcBorders>
          </w:tcPr>
          <w:p w14:paraId="1CE9D129" w14:textId="77777777" w:rsidR="00DF112E" w:rsidRPr="0028226A" w:rsidRDefault="0028226A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>
              <w:rPr>
                <w:rFonts w:ascii="Verdana" w:hAnsi="Verdana" w:cs="Times New Roman"/>
                <w:sz w:val="20"/>
                <w:szCs w:val="20"/>
              </w:rPr>
              <w:t>Ingen</w:t>
            </w:r>
          </w:p>
          <w:p w14:paraId="0562CB0E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749E94BC" w14:textId="77777777" w:rsidTr="00DF112E">
        <w:tc>
          <w:tcPr>
            <w:tcW w:w="3168" w:type="dxa"/>
            <w:tcBorders>
              <w:right w:val="nil"/>
            </w:tcBorders>
          </w:tcPr>
          <w:p w14:paraId="34CE0A41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14:paraId="06F5F03A" w14:textId="77777777" w:rsidR="00DF112E" w:rsidRPr="0040676C" w:rsidRDefault="0040676C" w:rsidP="00C84158">
            <w:pPr>
              <w:pStyle w:val="Tabelltekst"/>
              <w:rPr>
                <w:rFonts w:ascii="Verdana" w:hAnsi="Verdana" w:cs="Times New Roman"/>
                <w:szCs w:val="18"/>
              </w:rPr>
            </w:pPr>
            <w:r w:rsidRPr="0040676C">
              <w:rPr>
                <w:rFonts w:ascii="Verdana" w:hAnsi="Verdana" w:cs="Times New Roman"/>
                <w:szCs w:val="18"/>
              </w:rPr>
              <w:t xml:space="preserve">Merknad: </w:t>
            </w:r>
            <w:r w:rsidR="00DF112E" w:rsidRPr="0040676C">
              <w:rPr>
                <w:rFonts w:ascii="Verdana" w:hAnsi="Verdana" w:cs="Times New Roman"/>
                <w:szCs w:val="18"/>
              </w:rPr>
              <w:t>Der det er naturlig skal det lages knutepunkt (nodepunkt eller konnekteringspunkt) mot andre tilstøtende objekter, for eksempel bygninger og murer.</w:t>
            </w:r>
          </w:p>
          <w:p w14:paraId="62EBF3C5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1DD5552A" w14:textId="77777777" w:rsidTr="00DF112E">
        <w:tc>
          <w:tcPr>
            <w:tcW w:w="3168" w:type="dxa"/>
            <w:tcBorders>
              <w:right w:val="nil"/>
            </w:tcBorders>
          </w:tcPr>
          <w:p w14:paraId="1BEA0EAC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  <w:r w:rsidRPr="0028226A">
              <w:rPr>
                <w:rFonts w:ascii="Verdana" w:hAnsi="Verdana" w:cs="Times New Roman"/>
                <w:sz w:val="20"/>
                <w:szCs w:val="20"/>
              </w:rPr>
              <w:t>Egenskaper til objekttypen</w:t>
            </w:r>
          </w:p>
        </w:tc>
        <w:tc>
          <w:tcPr>
            <w:tcW w:w="7056" w:type="dxa"/>
            <w:tcBorders>
              <w:left w:val="nil"/>
            </w:tcBorders>
          </w:tcPr>
          <w:p w14:paraId="6D98A12B" w14:textId="77777777" w:rsidR="00DF112E" w:rsidRPr="0028226A" w:rsidRDefault="00DF112E" w:rsidP="00C84158">
            <w:pPr>
              <w:pStyle w:val="Tabelltekst"/>
              <w:rPr>
                <w:rFonts w:ascii="Verdana" w:hAnsi="Verdana" w:cs="Times New Roman"/>
                <w:sz w:val="20"/>
                <w:szCs w:val="20"/>
              </w:rPr>
            </w:pPr>
          </w:p>
        </w:tc>
      </w:tr>
      <w:tr w:rsidR="00DF112E" w14:paraId="2946DB82" w14:textId="77777777" w:rsidTr="00DF112E">
        <w:tc>
          <w:tcPr>
            <w:tcW w:w="3168" w:type="dxa"/>
            <w:tcBorders>
              <w:right w:val="nil"/>
            </w:tcBorders>
          </w:tcPr>
          <w:p w14:paraId="5997CC1D" w14:textId="77777777" w:rsidR="00DF112E" w:rsidRPr="0089559E" w:rsidRDefault="00DF112E" w:rsidP="00C84158">
            <w:pPr>
              <w:pStyle w:val="Tabelltekst"/>
              <w:rPr>
                <w:rFonts w:ascii="Verdana" w:hAnsi="Verdana"/>
                <w:b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14:paraId="110FFD37" w14:textId="77777777" w:rsidR="00DF112E" w:rsidRDefault="00DF112E" w:rsidP="00C84158">
            <w:pPr>
              <w:pStyle w:val="Tabelltekst"/>
            </w:pPr>
          </w:p>
        </w:tc>
      </w:tr>
    </w:tbl>
    <w:p w14:paraId="6B699379" w14:textId="77777777" w:rsidR="00DF112E" w:rsidRDefault="00D31B34" w:rsidP="00DF112E">
      <w:r w:rsidRPr="00D31B34">
        <w:rPr>
          <w:noProof/>
          <w:lang w:eastAsia="nb-NO"/>
        </w:rPr>
        <w:drawing>
          <wp:inline distT="0" distB="0" distL="0" distR="0" wp14:anchorId="2A1E987C" wp14:editId="07777777">
            <wp:extent cx="6388100" cy="3511550"/>
            <wp:effectExtent l="0" t="0" r="0" b="0"/>
            <wp:docPr id="3" name="Bilde 3" descr="Egenskaper på Objekttype Jernbaneplattformkant" title="Egenskaper på Objekttype Jernbaneplattformk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F23F" w14:textId="77777777" w:rsidR="00DF112E" w:rsidRDefault="00DF112E" w:rsidP="00DF112E">
      <w:r>
        <w:rPr>
          <w:noProof/>
          <w:lang w:eastAsia="nb-NO"/>
        </w:rPr>
        <mc:AlternateContent>
          <mc:Choice Requires="wpg">
            <w:drawing>
              <wp:inline distT="0" distB="0" distL="0" distR="0" wp14:anchorId="02255788" wp14:editId="6D9B9FFF">
                <wp:extent cx="5143500" cy="5429250"/>
                <wp:effectExtent l="0" t="635" r="2540" b="0"/>
                <wp:docPr id="25" name="Group 996" descr="Skisse for registrering av Jernbaneplattformkant" title="Skisse for registrering av Jernbaneplattformkan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0" cy="5429250"/>
                          <a:chOff x="857" y="1830"/>
                          <a:chExt cx="8100" cy="8550"/>
                        </a:xfrm>
                      </wpg:grpSpPr>
                      <pic:pic xmlns:pic="http://schemas.openxmlformats.org/drawingml/2006/picture">
                        <pic:nvPicPr>
                          <pic:cNvPr id="26" name="Picture 9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" y="1830"/>
                            <a:ext cx="8100" cy="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968"/>
                        <wps:cNvSpPr>
                          <a:spLocks/>
                        </wps:cNvSpPr>
                        <wps:spPr bwMode="auto">
                          <a:xfrm>
                            <a:off x="3946" y="2940"/>
                            <a:ext cx="645" cy="6480"/>
                          </a:xfrm>
                          <a:custGeom>
                            <a:avLst/>
                            <a:gdLst>
                              <a:gd name="T0" fmla="*/ 765 w 765"/>
                              <a:gd name="T1" fmla="*/ 0 h 7935"/>
                              <a:gd name="T2" fmla="*/ 0 w 765"/>
                              <a:gd name="T3" fmla="*/ 7860 h 7935"/>
                              <a:gd name="T4" fmla="*/ 329 w 765"/>
                              <a:gd name="T5" fmla="*/ 7935 h 79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65" h="7935">
                                <a:moveTo>
                                  <a:pt x="765" y="0"/>
                                </a:moveTo>
                                <a:lnTo>
                                  <a:pt x="0" y="7860"/>
                                </a:lnTo>
                                <a:lnTo>
                                  <a:pt x="329" y="7935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FF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16B999C4">
              <v:group id="Group 996" style="width:405pt;height:427.5pt;mso-position-horizontal-relative:char;mso-position-vertical-relative:line" alt="Tittel: Skisse for registrering av Jernbaneplattformkant - Beskrivelse: Skisse for registrering av Jernbaneplattformkant" coordsize="8100,8550" coordorigin="857,1830" o:spid="_x0000_s1026" w14:anchorId="695668F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995" style="position:absolute;left:857;top:1830;width:8100;height:855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">
                  <v:imagedata o:title="" r:id="rId15"/>
                </v:shape>
                <v:shape id="Freeform 968" style="position:absolute;left:3946;top:2940;width:645;height:6480;visibility:visible;mso-wrap-style:square;v-text-anchor:top" coordsize="765,7935" o:spid="_x0000_s1028" filled="f" strokecolor="red" strokeweight="2.25pt" path="m765,l,7860r329,75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">
                  <v:path arrowok="t" o:connecttype="custom" o:connectlocs="645,0;0,6419;277,6480" o:connectangles="0,0,0"/>
                </v:shape>
                <w10:anchorlock/>
              </v:group>
            </w:pict>
          </mc:Fallback>
        </mc:AlternateContent>
      </w:r>
    </w:p>
    <w:p w14:paraId="1F72F646" w14:textId="77777777" w:rsidR="00DF112E" w:rsidRDefault="00DF112E" w:rsidP="00DF112E"/>
    <w:p w14:paraId="1E700FB3" w14:textId="77777777" w:rsidR="00DF112E" w:rsidRPr="0040676C" w:rsidRDefault="000462EB" w:rsidP="00DF112E">
      <w:pPr>
        <w:pStyle w:val="anormal"/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Figur 1:</w:t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  <w:r w:rsidR="00DF112E" w:rsidRPr="0040676C">
        <w:rPr>
          <w:rFonts w:asciiTheme="minorHAnsi" w:hAnsiTheme="minorHAnsi"/>
          <w:i/>
        </w:rPr>
        <w:t>Eksempel på registrering av Jernbaneplattformkant (rød strek).</w:t>
      </w:r>
    </w:p>
    <w:p w14:paraId="08CE6F91" w14:textId="77777777" w:rsidR="00DF112E" w:rsidRPr="00DF112E" w:rsidRDefault="00DF112E" w:rsidP="00DF112E"/>
    <w:p w14:paraId="61CDCEAD" w14:textId="77777777" w:rsidR="00DF112E" w:rsidRDefault="00DF112E">
      <w:pPr>
        <w:spacing w:after="200" w:line="276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br w:type="page"/>
      </w:r>
    </w:p>
    <w:p w14:paraId="1B6EB174" w14:textId="77777777" w:rsidR="00DF112E" w:rsidRDefault="00DF112E" w:rsidP="008B78DA">
      <w:pPr>
        <w:pStyle w:val="Overskrift3"/>
      </w:pPr>
      <w:bookmarkStart w:id="41" w:name="_Toc25827483"/>
      <w:r>
        <w:t>Spormidt</w:t>
      </w:r>
      <w:bookmarkEnd w:id="41"/>
    </w:p>
    <w:p w14:paraId="6BB9E253" w14:textId="77777777" w:rsidR="00DF112E" w:rsidRDefault="00DF112E" w:rsidP="00DF112E"/>
    <w:p w14:paraId="23DE523C" w14:textId="77777777" w:rsidR="00DF112E" w:rsidRDefault="0040676C" w:rsidP="00DF112E">
      <w:r w:rsidRPr="0040676C">
        <w:rPr>
          <w:noProof/>
          <w:lang w:eastAsia="nb-NO"/>
        </w:rPr>
        <w:drawing>
          <wp:inline distT="0" distB="0" distL="0" distR="0" wp14:anchorId="0655DE32" wp14:editId="2739E594">
            <wp:extent cx="6408420" cy="662940"/>
            <wp:effectExtent l="0" t="0" r="0" b="3810"/>
            <wp:docPr id="931" name="Bilde 931" title="Objekttype Spormi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6223" w14:textId="77777777" w:rsidR="00DF112E" w:rsidRDefault="00DF112E" w:rsidP="00DF112E"/>
    <w:tbl>
      <w:tblPr>
        <w:tblW w:w="10224" w:type="dxa"/>
        <w:tblBorders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8"/>
        <w:gridCol w:w="7056"/>
      </w:tblGrid>
      <w:tr w:rsidR="00C84158" w14:paraId="7117C51C" w14:textId="77777777" w:rsidTr="0040676C">
        <w:tc>
          <w:tcPr>
            <w:tcW w:w="3168" w:type="dxa"/>
            <w:tcBorders>
              <w:right w:val="nil"/>
            </w:tcBorders>
          </w:tcPr>
          <w:p w14:paraId="54D76DBF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Definisjon (SOSI Del 2)</w:t>
            </w:r>
          </w:p>
        </w:tc>
        <w:tc>
          <w:tcPr>
            <w:tcW w:w="7056" w:type="dxa"/>
            <w:tcBorders>
              <w:left w:val="nil"/>
            </w:tcBorders>
          </w:tcPr>
          <w:p w14:paraId="619C1911" w14:textId="77777777" w:rsidR="00C84158" w:rsidRPr="0040676C" w:rsidRDefault="00C84158" w:rsidP="00C84158">
            <w:pPr>
              <w:pStyle w:val="anormal"/>
              <w:rPr>
                <w:rFonts w:ascii="Verdana" w:hAnsi="Verdana"/>
                <w:szCs w:val="20"/>
              </w:rPr>
            </w:pPr>
            <w:r w:rsidRPr="0040676C">
              <w:rPr>
                <w:rFonts w:ascii="Verdana" w:hAnsi="Verdana"/>
                <w:szCs w:val="20"/>
              </w:rPr>
              <w:t>teoretisk linje midt mellom skinnestrengene</w:t>
            </w:r>
          </w:p>
          <w:p w14:paraId="07547A01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  <w:tr w:rsidR="00C84158" w14:paraId="14C23760" w14:textId="77777777" w:rsidTr="0040676C">
        <w:tc>
          <w:tcPr>
            <w:tcW w:w="3168" w:type="dxa"/>
            <w:tcBorders>
              <w:right w:val="nil"/>
            </w:tcBorders>
          </w:tcPr>
          <w:p w14:paraId="1535F4A2" w14:textId="77777777" w:rsidR="00C84158" w:rsidRPr="0040676C" w:rsidRDefault="0040676C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Geometritype</w:t>
            </w:r>
          </w:p>
        </w:tc>
        <w:tc>
          <w:tcPr>
            <w:tcW w:w="7056" w:type="dxa"/>
            <w:tcBorders>
              <w:left w:val="nil"/>
            </w:tcBorders>
          </w:tcPr>
          <w:p w14:paraId="7A09ADCA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KURVE</w:t>
            </w:r>
          </w:p>
          <w:p w14:paraId="5043CB0F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  <w:tr w:rsidR="00C84158" w14:paraId="63A39797" w14:textId="77777777" w:rsidTr="0040676C">
        <w:tc>
          <w:tcPr>
            <w:tcW w:w="3168" w:type="dxa"/>
            <w:tcBorders>
              <w:right w:val="nil"/>
            </w:tcBorders>
          </w:tcPr>
          <w:p w14:paraId="55FC78FC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Registreringsmetode</w:t>
            </w:r>
          </w:p>
          <w:p w14:paraId="07459315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7056" w:type="dxa"/>
            <w:tcBorders>
              <w:left w:val="nil"/>
            </w:tcBorders>
          </w:tcPr>
          <w:p w14:paraId="5CB6712B" w14:textId="77777777" w:rsidR="00C84158" w:rsidRPr="0040676C" w:rsidRDefault="0040676C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Enkeltpunkt i sekvens</w:t>
            </w:r>
          </w:p>
          <w:p w14:paraId="6537F28F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  <w:tr w:rsidR="00C84158" w14:paraId="32665F7D" w14:textId="77777777" w:rsidTr="0040676C">
        <w:tc>
          <w:tcPr>
            <w:tcW w:w="3168" w:type="dxa"/>
            <w:tcBorders>
              <w:right w:val="nil"/>
            </w:tcBorders>
          </w:tcPr>
          <w:p w14:paraId="605302ED" w14:textId="77777777" w:rsidR="00C84158" w:rsidRPr="0040676C" w:rsidRDefault="00C84158" w:rsidP="0040676C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 xml:space="preserve">Tilleggsbeskrivelse </w:t>
            </w:r>
          </w:p>
        </w:tc>
        <w:tc>
          <w:tcPr>
            <w:tcW w:w="7056" w:type="dxa"/>
            <w:tcBorders>
              <w:left w:val="nil"/>
            </w:tcBorders>
          </w:tcPr>
          <w:p w14:paraId="7D6DF01C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Spormidt skal registreres fullstendig og sammenhengende.</w:t>
            </w:r>
          </w:p>
          <w:p w14:paraId="5545641F" w14:textId="77777777" w:rsidR="0082648D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 xml:space="preserve">Det skal registreres knutepunkt (nodepunkt) i sporveksler og sporkryss/kryssveksler samt der det er endring i én eller flere egenskaper. </w:t>
            </w:r>
            <w:r w:rsidR="0082648D">
              <w:rPr>
                <w:rFonts w:ascii="Verdana" w:hAnsi="Verdana"/>
                <w:sz w:val="20"/>
                <w:szCs w:val="20"/>
              </w:rPr>
              <w:t>Se figur 4 og 5 for riktig plassering av nodepunkt.</w:t>
            </w:r>
          </w:p>
          <w:p w14:paraId="6DFB9E20" w14:textId="77777777" w:rsidR="0082648D" w:rsidRDefault="0082648D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  <w:p w14:paraId="5D49CCAC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Sporet kan være helt eller delvis skjult av togmateriell i flybildene. Dette vises ved kvalitetskoding.</w:t>
            </w:r>
          </w:p>
          <w:p w14:paraId="70DF9E56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  <w:tr w:rsidR="00C84158" w14:paraId="4677FC30" w14:textId="77777777" w:rsidTr="0040676C">
        <w:tc>
          <w:tcPr>
            <w:tcW w:w="3168" w:type="dxa"/>
            <w:tcBorders>
              <w:right w:val="nil"/>
            </w:tcBorders>
          </w:tcPr>
          <w:p w14:paraId="4B719B7C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Grunnrissreferanse</w:t>
            </w:r>
          </w:p>
        </w:tc>
        <w:tc>
          <w:tcPr>
            <w:tcW w:w="7056" w:type="dxa"/>
            <w:tcBorders>
              <w:left w:val="nil"/>
            </w:tcBorders>
          </w:tcPr>
          <w:p w14:paraId="715FC3A5" w14:textId="77777777" w:rsidR="00C84158" w:rsidRPr="0040676C" w:rsidRDefault="0040676C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Midt mellom skinnene</w:t>
            </w:r>
          </w:p>
          <w:p w14:paraId="44E871BC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  <w:tr w:rsidR="00C84158" w14:paraId="7060130B" w14:textId="77777777" w:rsidTr="0040676C">
        <w:tc>
          <w:tcPr>
            <w:tcW w:w="3168" w:type="dxa"/>
            <w:tcBorders>
              <w:right w:val="nil"/>
            </w:tcBorders>
          </w:tcPr>
          <w:p w14:paraId="59E61696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Høydereferanse</w:t>
            </w:r>
          </w:p>
        </w:tc>
        <w:tc>
          <w:tcPr>
            <w:tcW w:w="7056" w:type="dxa"/>
            <w:tcBorders>
              <w:left w:val="nil"/>
            </w:tcBorders>
          </w:tcPr>
          <w:p w14:paraId="4354470B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Topp sville/ballastpukk</w:t>
            </w:r>
          </w:p>
          <w:p w14:paraId="144A5D23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  <w:tr w:rsidR="00C84158" w14:paraId="2489A7DC" w14:textId="77777777" w:rsidTr="0040676C">
        <w:tc>
          <w:tcPr>
            <w:tcW w:w="3168" w:type="dxa"/>
            <w:tcBorders>
              <w:right w:val="nil"/>
            </w:tcBorders>
          </w:tcPr>
          <w:p w14:paraId="5AA660DB" w14:textId="77777777" w:rsidR="00C84158" w:rsidRPr="0040676C" w:rsidRDefault="00C84158" w:rsidP="0040676C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 xml:space="preserve">Assosiasjoner </w:t>
            </w:r>
          </w:p>
        </w:tc>
        <w:tc>
          <w:tcPr>
            <w:tcW w:w="7056" w:type="dxa"/>
            <w:tcBorders>
              <w:left w:val="nil"/>
            </w:tcBorders>
          </w:tcPr>
          <w:p w14:paraId="0EC22700" w14:textId="77777777" w:rsidR="00C84158" w:rsidRPr="0040676C" w:rsidRDefault="0040676C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Ingen</w:t>
            </w:r>
          </w:p>
          <w:p w14:paraId="738610EB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  <w:tr w:rsidR="00C84158" w14:paraId="7C3274BB" w14:textId="77777777" w:rsidTr="0040676C">
        <w:tc>
          <w:tcPr>
            <w:tcW w:w="3168" w:type="dxa"/>
            <w:tcBorders>
              <w:right w:val="nil"/>
            </w:tcBorders>
          </w:tcPr>
          <w:p w14:paraId="4D46AC25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  <w:r w:rsidRPr="0040676C">
              <w:rPr>
                <w:rFonts w:ascii="Verdana" w:hAnsi="Verdana"/>
                <w:sz w:val="20"/>
                <w:szCs w:val="20"/>
              </w:rPr>
              <w:t>Egenskaper til objekttypen</w:t>
            </w:r>
          </w:p>
        </w:tc>
        <w:tc>
          <w:tcPr>
            <w:tcW w:w="7056" w:type="dxa"/>
            <w:tcBorders>
              <w:left w:val="nil"/>
            </w:tcBorders>
          </w:tcPr>
          <w:p w14:paraId="637805D2" w14:textId="77777777" w:rsidR="00C84158" w:rsidRPr="0040676C" w:rsidRDefault="00C84158" w:rsidP="00C84158">
            <w:pPr>
              <w:pStyle w:val="Tabelltekst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63F29E8" w14:textId="77777777" w:rsidR="00DF112E" w:rsidRDefault="00DF112E" w:rsidP="00DF112E"/>
    <w:p w14:paraId="3B7B4B86" w14:textId="77777777" w:rsidR="00DF112E" w:rsidRDefault="00D31B34" w:rsidP="00DF112E">
      <w:r w:rsidRPr="00D31B34">
        <w:rPr>
          <w:noProof/>
          <w:lang w:eastAsia="nb-NO"/>
        </w:rPr>
        <w:drawing>
          <wp:inline distT="0" distB="0" distL="0" distR="0" wp14:anchorId="3F8E66B2" wp14:editId="07777777">
            <wp:extent cx="6388100" cy="3683000"/>
            <wp:effectExtent l="0" t="0" r="0" b="0"/>
            <wp:docPr id="928" name="Bilde 928" title="Egenskaper for objekttype Spormi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F5F2" w14:textId="77777777" w:rsidR="00DF112E" w:rsidRDefault="00DF112E" w:rsidP="00DF112E"/>
    <w:p w14:paraId="5630AD66" w14:textId="77777777" w:rsidR="00DF112E" w:rsidRDefault="00DF112E" w:rsidP="00DF112E"/>
    <w:p w14:paraId="61829076" w14:textId="77777777" w:rsidR="009D465E" w:rsidRDefault="00A200C6" w:rsidP="009D465E">
      <w:pPr>
        <w:pStyle w:val="anormal"/>
        <w:rPr>
          <w:sz w:val="22"/>
        </w:rPr>
      </w:pPr>
      <w:r>
        <w:rPr>
          <w:sz w:val="22"/>
        </w:rPr>
      </w:r>
      <w:r>
        <w:rPr>
          <w:sz w:val="22"/>
        </w:rPr>
        <w:pict w14:anchorId="1285CA33">
          <v:group id="_x0000_s1026" alt="Registrering av spormidt" style="width:498.15pt;height:129.05pt;mso-position-horizontal-relative:char;mso-position-vertical-relative:line" coordorigin="962,1365" coordsize="9963,25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962;top:1365;width:6350;height:2581" fillcolor="window">
              <v:imagedata r:id="rId18" o:title=""/>
            </v:shape>
            <v:shape id="_x0000_s1028" type="#_x0000_t75" style="position:absolute;left:7626;top:1774;width:3299;height:1680" fillcolor="window">
              <v:imagedata r:id="rId19" o:title=""/>
            </v:shape>
            <v:line id="_x0000_s1029" style="position:absolute" from="1108,2929" to="7123,2929" strokecolor="red" strokeweight="2.25pt"/>
            <w10:wrap type="none"/>
            <w10:anchorlock/>
          </v:group>
        </w:pict>
      </w:r>
    </w:p>
    <w:p w14:paraId="2BA226A1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60F5702A" w14:textId="77777777" w:rsidR="009D465E" w:rsidRPr="0040676C" w:rsidRDefault="009D465E" w:rsidP="009D465E">
      <w:pPr>
        <w:pStyle w:val="anormal"/>
        <w:ind w:left="1134" w:hanging="1134"/>
        <w:rPr>
          <w:rFonts w:asciiTheme="minorHAnsi" w:hAnsiTheme="minorHAnsi"/>
          <w:i/>
        </w:rPr>
      </w:pPr>
      <w:r w:rsidRPr="0040676C">
        <w:rPr>
          <w:rFonts w:asciiTheme="minorHAnsi" w:hAnsiTheme="minorHAnsi"/>
          <w:i/>
        </w:rPr>
        <w:t>Figur 2</w:t>
      </w:r>
      <w:r w:rsidR="0040676C">
        <w:rPr>
          <w:rFonts w:asciiTheme="minorHAnsi" w:hAnsiTheme="minorHAnsi"/>
          <w:i/>
        </w:rPr>
        <w:t xml:space="preserve">: </w:t>
      </w:r>
      <w:r w:rsidR="000462EB">
        <w:rPr>
          <w:rFonts w:asciiTheme="minorHAnsi" w:hAnsiTheme="minorHAnsi"/>
          <w:i/>
        </w:rPr>
        <w:tab/>
      </w:r>
      <w:r w:rsidRPr="0040676C">
        <w:rPr>
          <w:rFonts w:asciiTheme="minorHAnsi" w:hAnsiTheme="minorHAnsi"/>
          <w:i/>
        </w:rPr>
        <w:t>Eksempel på registrering av Spormidt (rød strek).</w:t>
      </w:r>
    </w:p>
    <w:p w14:paraId="17AD93B2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0DE4B5B7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66204FF1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2DBF0D7D" w14:textId="77777777" w:rsidR="009D465E" w:rsidRDefault="009D465E" w:rsidP="009D465E">
      <w:pPr>
        <w:pStyle w:val="anormal"/>
        <w:ind w:left="1134" w:hanging="1134"/>
        <w:rPr>
          <w:sz w:val="22"/>
        </w:rPr>
      </w:pPr>
      <w:r>
        <w:rPr>
          <w:noProof/>
          <w:sz w:val="22"/>
          <w:lang w:eastAsia="nb-NO"/>
        </w:rPr>
        <mc:AlternateContent>
          <mc:Choice Requires="wpg">
            <w:drawing>
              <wp:inline distT="0" distB="0" distL="0" distR="0" wp14:anchorId="1C64D798" wp14:editId="63AFB217">
                <wp:extent cx="4924425" cy="5191125"/>
                <wp:effectExtent l="0" t="4445" r="2540" b="0"/>
                <wp:docPr id="5" name="Gruppe 5" title="Skisse for registrering av Spormid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4425" cy="5191125"/>
                          <a:chOff x="981" y="4504"/>
                          <a:chExt cx="7755" cy="8175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" y="4504"/>
                            <a:ext cx="7755" cy="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 flipH="1">
                            <a:off x="3701" y="4594"/>
                            <a:ext cx="835" cy="8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01" y="4594"/>
                            <a:ext cx="835" cy="80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0B558B17">
              <v:group id="Gruppe 5" style="width:387.75pt;height:408.75pt;mso-position-horizontal-relative:char;mso-position-vertical-relative:line" alt="Tittel: Skisse for registrering av Spormidt" coordsize="7755,8175" coordorigin="981,4504" o:spid="_x0000_s1026" w14:anchorId="3C1E91F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">
                <v:shape id="Picture 7" style="position:absolute;left:981;top:4504;width:7755;height:817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">
                  <v:imagedata o:title="" r:id="rId15"/>
                </v:shape>
                <v:line id="Line 8" style="position:absolute;flip:x;visibility:visible;mso-wrap-style:square" o:spid="_x0000_s1028" strokecolor="red" strokeweight="1pt" o:connectortype="straight" from="3701,4594" to="4536,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"/>
                <v:line id="Line 9" style="position:absolute;flip:x;visibility:visible;mso-wrap-style:square" o:spid="_x0000_s1029" strokecolor="red" strokeweight="1pt" o:connectortype="straight" from="3201,4594" to="403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"/>
                <w10:anchorlock/>
              </v:group>
            </w:pict>
          </mc:Fallback>
        </mc:AlternateContent>
      </w:r>
    </w:p>
    <w:p w14:paraId="6B62F1B3" w14:textId="77777777" w:rsidR="009D465E" w:rsidRPr="0007491C" w:rsidRDefault="009D465E" w:rsidP="009D465E">
      <w:pPr>
        <w:pStyle w:val="anormal"/>
        <w:ind w:left="1134" w:hanging="1134"/>
        <w:rPr>
          <w:sz w:val="22"/>
        </w:rPr>
      </w:pPr>
    </w:p>
    <w:p w14:paraId="0342D447" w14:textId="77777777" w:rsidR="009D465E" w:rsidRPr="0040676C" w:rsidRDefault="009D465E" w:rsidP="009D465E">
      <w:pPr>
        <w:pStyle w:val="anormal"/>
        <w:ind w:left="1134" w:hanging="1134"/>
        <w:rPr>
          <w:rFonts w:asciiTheme="minorHAnsi" w:hAnsiTheme="minorHAnsi"/>
          <w:i/>
        </w:rPr>
      </w:pPr>
      <w:r w:rsidRPr="0040676C">
        <w:rPr>
          <w:rFonts w:asciiTheme="minorHAnsi" w:hAnsiTheme="minorHAnsi"/>
          <w:i/>
        </w:rPr>
        <w:t>Figur 3</w:t>
      </w:r>
      <w:r w:rsidR="0040676C" w:rsidRPr="0040676C">
        <w:rPr>
          <w:rFonts w:asciiTheme="minorHAnsi" w:hAnsiTheme="minorHAnsi"/>
          <w:i/>
        </w:rPr>
        <w:t xml:space="preserve">: </w:t>
      </w:r>
      <w:r w:rsidR="000462EB">
        <w:rPr>
          <w:rFonts w:asciiTheme="minorHAnsi" w:hAnsiTheme="minorHAnsi"/>
          <w:i/>
        </w:rPr>
        <w:tab/>
      </w:r>
      <w:r w:rsidRPr="0040676C">
        <w:rPr>
          <w:rFonts w:asciiTheme="minorHAnsi" w:hAnsiTheme="minorHAnsi"/>
          <w:i/>
        </w:rPr>
        <w:t>Eksempel på registrering av Spormidt (rød strek).</w:t>
      </w:r>
    </w:p>
    <w:p w14:paraId="02F2C34E" w14:textId="77777777" w:rsidR="009D465E" w:rsidRPr="002957DE" w:rsidRDefault="009D465E" w:rsidP="009D465E">
      <w:pPr>
        <w:pStyle w:val="anormal"/>
        <w:ind w:left="1134" w:hanging="1134"/>
        <w:rPr>
          <w:sz w:val="22"/>
        </w:rPr>
      </w:pPr>
    </w:p>
    <w:p w14:paraId="680A4E5D" w14:textId="77777777" w:rsidR="009D465E" w:rsidRPr="002957DE" w:rsidRDefault="009D465E" w:rsidP="009D465E">
      <w:pPr>
        <w:pStyle w:val="anormal"/>
        <w:ind w:left="1134" w:hanging="1134"/>
        <w:rPr>
          <w:sz w:val="22"/>
        </w:rPr>
      </w:pPr>
    </w:p>
    <w:p w14:paraId="5EC6392F" w14:textId="77777777" w:rsidR="009D465E" w:rsidRDefault="009D465E" w:rsidP="009D465E">
      <w:pPr>
        <w:pStyle w:val="anormal"/>
        <w:ind w:left="1134" w:hanging="1134"/>
        <w:rPr>
          <w:sz w:val="22"/>
        </w:rPr>
      </w:pPr>
      <w:r>
        <w:rPr>
          <w:noProof/>
          <w:sz w:val="22"/>
          <w:lang w:eastAsia="nb-NO"/>
        </w:rPr>
        <mc:AlternateContent>
          <mc:Choice Requires="wpg">
            <w:drawing>
              <wp:inline distT="0" distB="0" distL="0" distR="0" wp14:anchorId="66500E52" wp14:editId="28424432">
                <wp:extent cx="4679950" cy="2393950"/>
                <wp:effectExtent l="0" t="0" r="0" b="635"/>
                <wp:docPr id="18" name="Gruppe 18" descr="Skisse for registrerning av sporveksel" title="Skisse for registrerning av sporveks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679950" cy="2393950"/>
                          <a:chOff x="1423" y="1423"/>
                          <a:chExt cx="8680" cy="4440"/>
                        </a:xfrm>
                      </wpg:grpSpPr>
                      <pic:pic xmlns:pic="http://schemas.openxmlformats.org/drawingml/2006/picture">
                        <pic:nvPicPr>
                          <pic:cNvPr id="1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3" y="1423"/>
                            <a:ext cx="868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Line 12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2720" y="3097"/>
                            <a:ext cx="6760" cy="27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Freeform 13"/>
                        <wps:cNvSpPr>
                          <a:spLocks noChangeAspect="1"/>
                        </wps:cNvSpPr>
                        <wps:spPr bwMode="auto">
                          <a:xfrm>
                            <a:off x="2740" y="3377"/>
                            <a:ext cx="6710" cy="273"/>
                          </a:xfrm>
                          <a:custGeom>
                            <a:avLst/>
                            <a:gdLst>
                              <a:gd name="T0" fmla="*/ 6710 w 6710"/>
                              <a:gd name="T1" fmla="*/ 272 h 272"/>
                              <a:gd name="T2" fmla="*/ 6210 w 6710"/>
                              <a:gd name="T3" fmla="*/ 232 h 272"/>
                              <a:gd name="T4" fmla="*/ 5450 w 6710"/>
                              <a:gd name="T5" fmla="*/ 172 h 272"/>
                              <a:gd name="T6" fmla="*/ 4770 w 6710"/>
                              <a:gd name="T7" fmla="*/ 123 h 272"/>
                              <a:gd name="T8" fmla="*/ 3920 w 6710"/>
                              <a:gd name="T9" fmla="*/ 73 h 272"/>
                              <a:gd name="T10" fmla="*/ 3130 w 6710"/>
                              <a:gd name="T11" fmla="*/ 33 h 272"/>
                              <a:gd name="T12" fmla="*/ 2520 w 6710"/>
                              <a:gd name="T13" fmla="*/ 13 h 272"/>
                              <a:gd name="T14" fmla="*/ 1930 w 6710"/>
                              <a:gd name="T15" fmla="*/ 2 h 272"/>
                              <a:gd name="T16" fmla="*/ 1430 w 6710"/>
                              <a:gd name="T17" fmla="*/ 3 h 272"/>
                              <a:gd name="T18" fmla="*/ 890 w 6710"/>
                              <a:gd name="T19" fmla="*/ 3 h 272"/>
                              <a:gd name="T20" fmla="*/ 340 w 6710"/>
                              <a:gd name="T21" fmla="*/ 3 h 272"/>
                              <a:gd name="T22" fmla="*/ 0 w 6710"/>
                              <a:gd name="T23" fmla="*/ 13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6710" h="272">
                                <a:moveTo>
                                  <a:pt x="6710" y="272"/>
                                </a:moveTo>
                                <a:cubicBezTo>
                                  <a:pt x="6625" y="265"/>
                                  <a:pt x="6420" y="249"/>
                                  <a:pt x="6210" y="232"/>
                                </a:cubicBezTo>
                                <a:cubicBezTo>
                                  <a:pt x="6000" y="215"/>
                                  <a:pt x="5690" y="190"/>
                                  <a:pt x="5450" y="172"/>
                                </a:cubicBezTo>
                                <a:cubicBezTo>
                                  <a:pt x="5210" y="154"/>
                                  <a:pt x="5025" y="139"/>
                                  <a:pt x="4770" y="123"/>
                                </a:cubicBezTo>
                                <a:cubicBezTo>
                                  <a:pt x="4515" y="106"/>
                                  <a:pt x="4193" y="88"/>
                                  <a:pt x="3920" y="73"/>
                                </a:cubicBezTo>
                                <a:cubicBezTo>
                                  <a:pt x="3647" y="58"/>
                                  <a:pt x="3363" y="43"/>
                                  <a:pt x="3130" y="33"/>
                                </a:cubicBezTo>
                                <a:cubicBezTo>
                                  <a:pt x="2897" y="23"/>
                                  <a:pt x="2720" y="18"/>
                                  <a:pt x="2520" y="13"/>
                                </a:cubicBezTo>
                                <a:cubicBezTo>
                                  <a:pt x="2320" y="8"/>
                                  <a:pt x="2112" y="4"/>
                                  <a:pt x="1930" y="2"/>
                                </a:cubicBezTo>
                                <a:cubicBezTo>
                                  <a:pt x="1748" y="0"/>
                                  <a:pt x="1603" y="3"/>
                                  <a:pt x="1430" y="3"/>
                                </a:cubicBezTo>
                                <a:cubicBezTo>
                                  <a:pt x="1257" y="3"/>
                                  <a:pt x="1072" y="3"/>
                                  <a:pt x="890" y="3"/>
                                </a:cubicBezTo>
                                <a:cubicBezTo>
                                  <a:pt x="708" y="3"/>
                                  <a:pt x="488" y="1"/>
                                  <a:pt x="340" y="3"/>
                                </a:cubicBezTo>
                                <a:cubicBezTo>
                                  <a:pt x="192" y="5"/>
                                  <a:pt x="71" y="11"/>
                                  <a:pt x="0" y="13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4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1480" y="3380"/>
                            <a:ext cx="1260" cy="5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8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Oval 1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690" y="3320"/>
                            <a:ext cx="93" cy="10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16"/>
                        <wps:cNvCnPr>
                          <a:cxnSpLocks noChangeAspect="1" noChangeShapeType="1"/>
                        </wps:cNvCnPr>
                        <wps:spPr bwMode="auto">
                          <a:xfrm flipH="1" flipV="1">
                            <a:off x="2925" y="3720"/>
                            <a:ext cx="676" cy="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Oval 1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595" y="3525"/>
                            <a:ext cx="300" cy="24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509" y="3779"/>
                            <a:ext cx="1846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24C0E" w14:textId="77777777" w:rsidR="009D465E" w:rsidRPr="00B014A8" w:rsidRDefault="009D465E" w:rsidP="009D465E">
                              <w:pP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 w:rsidRPr="00B014A8"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Drivmaskin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449" y="2354"/>
                            <a:ext cx="3194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8DD44" w14:textId="77777777" w:rsidR="009D465E" w:rsidRPr="00B014A8" w:rsidRDefault="009D465E" w:rsidP="009D465E">
                              <w:pP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 w:rsidRPr="00B014A8"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Knutepunkt (nodepunkt)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20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2806" y="2580"/>
                            <a:ext cx="674" cy="6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7CF19C9A">
              <v:group id="Gruppe 18" style="width:368.5pt;height:188.5pt;mso-position-horizontal-relative:char;mso-position-vertical-relative:line" alt="Tittel: Skisse for registrerning av sporveksel - Beskrivelse: Skisse for registrerning av sporveksel" coordsize="8680,4440" coordorigin="1423,1423" o:spid="_x0000_s1026" w14:anchorId="66500E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">
                <o:lock v:ext="edit" aspectratio="t"/>
                <v:shape id="Picture 11" style="position:absolute;left:1423;top:1423;width:8680;height:444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">
                  <v:imagedata o:title="" r:id="rId21"/>
                </v:shape>
                <v:line id="Line 12" style="position:absolute;flip:y;visibility:visible;mso-wrap-style:square" o:spid="_x0000_s1028" strokecolor="red" strokeweight="1.5pt" o:connectortype="straight" from="2720,3097" to="9480,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">
                  <o:lock v:ext="edit" aspectratio="t"/>
                </v:line>
                <v:shape id="Freeform 13" style="position:absolute;left:2740;top:3377;width:6710;height:273;visibility:visible;mso-wrap-style:square;v-text-anchor:top" coordsize="6710,272" o:spid="_x0000_s1029" filled="f" strokecolor="blue" strokeweight="1.5pt" path="m6710,272v-85,-7,-290,-23,-500,-40c6000,215,5690,190,5450,172,5210,154,5025,139,4770,123,4515,106,4193,88,3920,73,3647,58,3363,43,3130,33,2897,23,2720,18,2520,13,2320,8,2112,4,1930,2,1748,,1603,3,1430,3v-173,,-358,,-540,c708,3,488,1,340,3,192,5,71,11,,13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">
                  <v:path arrowok="t" o:connecttype="custom" o:connectlocs="6710,273;6210,233;5450,173;4770,123;3920,73;3130,33;2520,13;1930,2;1430,3;890,3;340,3;0,13" o:connectangles="0,0,0,0,0,0,0,0,0,0,0,0"/>
                  <o:lock v:ext="edit" aspectratio="t"/>
                </v:shape>
                <v:line id="Line 14" style="position:absolute;flip:x;visibility:visible;mso-wrap-style:square" o:spid="_x0000_s1030" strokecolor="purple" strokeweight="1.5pt" o:connectortype="straight" from="1480,3380" to="2740,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">
                  <o:lock v:ext="edit" aspectratio="t"/>
                </v:line>
                <v:oval id="Oval 15" style="position:absolute;left:2690;top:3320;width:93;height:103;visibility:visible;mso-wrap-style:square;v-text-anchor:top" o:spid="_x0000_s1031" fillcolor="black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">
                  <o:lock v:ext="edit" aspectratio="t"/>
                </v:oval>
                <v:line id="Line 16" style="position:absolute;flip:x y;visibility:visible;mso-wrap-style:square" o:spid="_x0000_s1032" o:connectortype="straight" from="2925,3720" to="3601,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">
                  <v:stroke endarrow="block"/>
                  <o:lock v:ext="edit" aspectratio="t"/>
                </v:line>
                <v:oval id="Oval 17" style="position:absolute;left:2595;top:3525;width:300;height:241;visibility:visible;mso-wrap-style:square;v-text-anchor:top" o:spid="_x0000_s1033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">
                  <o:lock v:ext="edit" aspectratio="t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style="position:absolute;left:3509;top:3779;width:1846;height:421;visibility:visible;mso-wrap-style:square;v-text-anchor:top" o:spid="_x0000_s103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>
                  <o:lock v:ext="edit" aspectratio="t"/>
                  <v:textbox>
                    <w:txbxContent>
                      <w:p w:rsidRPr="00B014A8" w:rsidR="009D465E" w:rsidP="009D465E" w:rsidRDefault="009D465E" w14:paraId="44527DF3" wp14:textId="77777777">
                        <w:pPr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 w:rsidRPr="00B014A8">
                          <w:rPr>
                            <w:rFonts w:ascii="Arial" w:hAnsi="Arial"/>
                            <w:b/>
                            <w:sz w:val="20"/>
                          </w:rPr>
                          <w:t>Drivmaskin</w:t>
                        </w:r>
                      </w:p>
                    </w:txbxContent>
                  </v:textbox>
                </v:shape>
                <v:shape id="Text Box 19" style="position:absolute;left:3449;top:2354;width:3194;height:421;visibility:visible;mso-wrap-style:square;v-text-anchor:top" o:spid="_x0000_s103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>
                  <o:lock v:ext="edit" aspectratio="t"/>
                  <v:textbox>
                    <w:txbxContent>
                      <w:p w:rsidRPr="00B014A8" w:rsidR="009D465E" w:rsidP="009D465E" w:rsidRDefault="009D465E" w14:paraId="4B4DA09E" wp14:textId="77777777">
                        <w:pPr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 w:rsidRPr="00B014A8">
                          <w:rPr>
                            <w:rFonts w:ascii="Arial" w:hAnsi="Arial"/>
                            <w:b/>
                            <w:sz w:val="20"/>
                          </w:rPr>
                          <w:t>Knutepunkt (</w:t>
                        </w:r>
                        <w:proofErr w:type="spellStart"/>
                        <w:r w:rsidRPr="00B014A8">
                          <w:rPr>
                            <w:rFonts w:ascii="Arial" w:hAnsi="Arial"/>
                            <w:b/>
                            <w:sz w:val="20"/>
                          </w:rPr>
                          <w:t>nodepunkt</w:t>
                        </w:r>
                        <w:proofErr w:type="spellEnd"/>
                        <w:r w:rsidRPr="00B014A8">
                          <w:rPr>
                            <w:rFonts w:ascii="Arial" w:hAnsi="Arial"/>
                            <w:b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line id="Line 20" style="position:absolute;flip:x;visibility:visible;mso-wrap-style:square" o:spid="_x0000_s1036" o:connectortype="straight" from="2806,2580" to="3480,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">
                  <v:stroke endarrow="block"/>
                  <o:lock v:ext="edit" aspectratio="t"/>
                </v:line>
                <w10:anchorlock/>
              </v:group>
            </w:pict>
          </mc:Fallback>
        </mc:AlternateContent>
      </w:r>
    </w:p>
    <w:p w14:paraId="19219836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2A4F253C" w14:textId="77777777" w:rsidR="009D465E" w:rsidRPr="0040676C" w:rsidRDefault="009D465E" w:rsidP="009D465E">
      <w:pPr>
        <w:pStyle w:val="anormal"/>
        <w:ind w:left="1134" w:hanging="1134"/>
        <w:rPr>
          <w:rFonts w:asciiTheme="minorHAnsi" w:hAnsiTheme="minorHAnsi"/>
          <w:i/>
        </w:rPr>
      </w:pPr>
      <w:r w:rsidRPr="0040676C">
        <w:rPr>
          <w:rFonts w:asciiTheme="minorHAnsi" w:hAnsiTheme="minorHAnsi"/>
          <w:i/>
        </w:rPr>
        <w:t>Figur 4:</w:t>
      </w:r>
      <w:r w:rsidRPr="0040676C">
        <w:rPr>
          <w:rFonts w:asciiTheme="minorHAnsi" w:hAnsiTheme="minorHAnsi"/>
          <w:i/>
        </w:rPr>
        <w:tab/>
        <w:t>Eksempel på plassering av knutepunkt (nodepunkt) i sporveksel. Knutepunktet plasseres i skjæringspunktet for Spormidt og normalen fra drivmaskinen ned på Spormidt.</w:t>
      </w:r>
    </w:p>
    <w:p w14:paraId="296FEF7D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7194DBDC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769D0D3C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197D8082" w14:textId="77777777" w:rsidR="009D465E" w:rsidRDefault="009D465E" w:rsidP="009D465E">
      <w:pPr>
        <w:pStyle w:val="anormal"/>
        <w:ind w:left="1134" w:hanging="1134"/>
        <w:rPr>
          <w:sz w:val="22"/>
        </w:rPr>
      </w:pPr>
      <w:r>
        <w:rPr>
          <w:noProof/>
          <w:sz w:val="22"/>
          <w:lang w:eastAsia="nb-NO"/>
        </w:rPr>
        <mc:AlternateContent>
          <mc:Choice Requires="wpg">
            <w:drawing>
              <wp:inline distT="0" distB="0" distL="0" distR="0" wp14:anchorId="113EF4EE" wp14:editId="3746FBDE">
                <wp:extent cx="4679950" cy="2437130"/>
                <wp:effectExtent l="0" t="0" r="0" b="1270"/>
                <wp:docPr id="9" name="Gruppe 9" descr="Registrering av sporveksel" title="Registrering av sporveks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679950" cy="2437130"/>
                          <a:chOff x="1411" y="6943"/>
                          <a:chExt cx="8640" cy="4485"/>
                        </a:xfrm>
                      </wpg:grpSpPr>
                      <pic:pic xmlns:pic="http://schemas.openxmlformats.org/drawingml/2006/picture">
                        <pic:nvPicPr>
                          <pic:cNvPr id="1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6943"/>
                            <a:ext cx="8640" cy="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Line 23"/>
                        <wps:cNvCnPr>
                          <a:cxnSpLocks noChangeAspect="1" noChangeShapeType="1"/>
                        </wps:cNvCnPr>
                        <wps:spPr bwMode="auto">
                          <a:xfrm flipH="1" flipV="1">
                            <a:off x="1785" y="8909"/>
                            <a:ext cx="4117" cy="28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800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4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1860" y="9201"/>
                            <a:ext cx="4043" cy="17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99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5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5902" y="9202"/>
                            <a:ext cx="3818" cy="30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6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902" y="9074"/>
                            <a:ext cx="3863" cy="12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Oval 2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855" y="9139"/>
                            <a:ext cx="94" cy="10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2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279" y="7978"/>
                            <a:ext cx="3194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79657" w14:textId="77777777" w:rsidR="009D465E" w:rsidRPr="00B014A8" w:rsidRDefault="009D465E" w:rsidP="009D465E">
                              <w:pP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 w:rsidRPr="00B014A8"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Knutepunkt (nodepunkt)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29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5295" y="8369"/>
                            <a:ext cx="54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0B2F36F1">
              <v:group id="Gruppe 9" style="width:368.5pt;height:191.9pt;mso-position-horizontal-relative:char;mso-position-vertical-relative:line" alt="Tittel: Registrering av sporveksel - Beskrivelse: Registrering av sporveksel" coordsize="8640,4485" coordorigin="1411,6943" o:spid="_x0000_s1037" w14:anchorId="113EF4E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">
                <o:lock v:ext="edit" aspectratio="t"/>
                <v:shape id="Picture 22" style="position:absolute;left:1411;top:6943;width:8640;height:4485;visibility:visible;mso-wrap-style:square" o:spid="_x0000_s103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">
                  <v:imagedata o:title="" r:id="rId23"/>
                </v:shape>
                <v:line id="Line 23" style="position:absolute;flip:x y;visibility:visible;mso-wrap-style:square" o:spid="_x0000_s1039" strokecolor="purple" strokeweight="1.5pt" o:connectortype="straight" from="1785,8909" to="5902,9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">
                  <o:lock v:ext="edit" aspectratio="t"/>
                </v:line>
                <v:line id="Line 24" style="position:absolute;flip:x;visibility:visible;mso-wrap-style:square" o:spid="_x0000_s1040" strokecolor="#f90" strokeweight="1.5pt" o:connectortype="straight" from="1860,9201" to="5903,9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">
                  <o:lock v:ext="edit" aspectratio="t"/>
                </v:line>
                <v:line id="Line 25" style="position:absolute;visibility:visible;mso-wrap-style:square" o:spid="_x0000_s1041" strokecolor="blue" strokeweight="1.5pt" o:connectortype="straight" from="5902,9202" to="9720,9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">
                  <o:lock v:ext="edit" aspectratio="t"/>
                </v:line>
                <v:line id="Line 26" style="position:absolute;flip:y;visibility:visible;mso-wrap-style:square" o:spid="_x0000_s1042" strokecolor="red" strokeweight="1.5pt" o:connectortype="straight" from="5902,9074" to="9765,9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">
                  <o:lock v:ext="edit" aspectratio="t"/>
                </v:line>
                <v:oval id="Oval 27" style="position:absolute;left:5855;top:9139;width:94;height:103;visibility:visible;mso-wrap-style:square;v-text-anchor:top" o:spid="_x0000_s1043" fillcolor="black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">
                  <o:lock v:ext="edit" aspectratio="t"/>
                </v:oval>
                <v:shape id="Text Box 28" style="position:absolute;left:2279;top:7978;width:3194;height:421;visibility:visible;mso-wrap-style:square;v-text-anchor:top" o:spid="_x0000_s104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>
                  <o:lock v:ext="edit" aspectratio="t"/>
                  <v:textbox>
                    <w:txbxContent>
                      <w:p w:rsidRPr="00B014A8" w:rsidR="009D465E" w:rsidP="009D465E" w:rsidRDefault="009D465E" w14:paraId="54490BC2" wp14:textId="77777777">
                        <w:pPr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 w:rsidRPr="00B014A8">
                          <w:rPr>
                            <w:rFonts w:ascii="Arial" w:hAnsi="Arial"/>
                            <w:b/>
                            <w:sz w:val="20"/>
                          </w:rPr>
                          <w:t>Knutepunkt (</w:t>
                        </w:r>
                        <w:proofErr w:type="spellStart"/>
                        <w:r w:rsidRPr="00B014A8">
                          <w:rPr>
                            <w:rFonts w:ascii="Arial" w:hAnsi="Arial"/>
                            <w:b/>
                            <w:sz w:val="20"/>
                          </w:rPr>
                          <w:t>nodepunkt</w:t>
                        </w:r>
                        <w:proofErr w:type="spellEnd"/>
                        <w:r w:rsidRPr="00B014A8">
                          <w:rPr>
                            <w:rFonts w:ascii="Arial" w:hAnsi="Arial"/>
                            <w:b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line id="Line 29" style="position:absolute;visibility:visible;mso-wrap-style:square" o:spid="_x0000_s1045" o:connectortype="straight" from="5295,8369" to="5835,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">
                  <v:stroke endarrow="block"/>
                  <o:lock v:ext="edit" aspectratio="t"/>
                </v:line>
                <w10:anchorlock/>
              </v:group>
            </w:pict>
          </mc:Fallback>
        </mc:AlternateContent>
      </w:r>
    </w:p>
    <w:p w14:paraId="54CD245A" w14:textId="77777777" w:rsidR="009D465E" w:rsidRPr="0040676C" w:rsidRDefault="009D465E" w:rsidP="009D465E">
      <w:pPr>
        <w:pStyle w:val="anormal"/>
        <w:ind w:left="1134" w:hanging="1134"/>
        <w:rPr>
          <w:rFonts w:asciiTheme="minorHAnsi" w:hAnsiTheme="minorHAnsi"/>
          <w:sz w:val="22"/>
        </w:rPr>
      </w:pPr>
    </w:p>
    <w:p w14:paraId="46BE9F44" w14:textId="77777777" w:rsidR="009D465E" w:rsidRPr="0040676C" w:rsidRDefault="009D465E" w:rsidP="009D465E">
      <w:pPr>
        <w:pStyle w:val="anormal"/>
        <w:ind w:left="1134" w:hanging="1134"/>
        <w:rPr>
          <w:rFonts w:asciiTheme="minorHAnsi" w:hAnsiTheme="minorHAnsi"/>
          <w:i/>
        </w:rPr>
      </w:pPr>
      <w:r w:rsidRPr="0040676C">
        <w:rPr>
          <w:rFonts w:asciiTheme="minorHAnsi" w:hAnsiTheme="minorHAnsi"/>
          <w:i/>
        </w:rPr>
        <w:t>Figur 5:</w:t>
      </w:r>
      <w:r w:rsidRPr="0040676C">
        <w:rPr>
          <w:rFonts w:asciiTheme="minorHAnsi" w:hAnsiTheme="minorHAnsi"/>
          <w:i/>
        </w:rPr>
        <w:tab/>
        <w:t>Eksempel på plassering av knutepunkt (nodepunkt) i sporkryss/kryssveksel. Knutepunktet plasseres i skjæringspunktet for to kryssende Spormidt.</w:t>
      </w:r>
    </w:p>
    <w:p w14:paraId="1231BE67" w14:textId="77777777" w:rsidR="009D465E" w:rsidRDefault="009D465E" w:rsidP="009D465E">
      <w:pPr>
        <w:pStyle w:val="anormal"/>
        <w:ind w:left="1134" w:hanging="1134"/>
        <w:rPr>
          <w:sz w:val="22"/>
        </w:rPr>
      </w:pPr>
    </w:p>
    <w:p w14:paraId="36FEB5B0" w14:textId="77777777" w:rsidR="00DF112E" w:rsidRDefault="00DF112E" w:rsidP="00DF112E"/>
    <w:p w14:paraId="30D7AA69" w14:textId="77777777" w:rsidR="00DF112E" w:rsidRDefault="00DF112E" w:rsidP="00DF112E"/>
    <w:p w14:paraId="7196D064" w14:textId="77777777" w:rsidR="00DF112E" w:rsidRDefault="00DF112E" w:rsidP="00DF112E"/>
    <w:p w14:paraId="34FF1C98" w14:textId="77777777" w:rsidR="00DF112E" w:rsidRDefault="00DF112E" w:rsidP="00DF112E"/>
    <w:p w14:paraId="6D072C0D" w14:textId="77777777" w:rsidR="00DF112E" w:rsidRDefault="00DF112E" w:rsidP="00DF112E"/>
    <w:p w14:paraId="48A21919" w14:textId="77777777" w:rsidR="00DF112E" w:rsidRDefault="00DF112E" w:rsidP="00DF112E"/>
    <w:p w14:paraId="6BD18F9B" w14:textId="77777777" w:rsidR="00DF112E" w:rsidRDefault="00DF112E" w:rsidP="00DF112E"/>
    <w:p w14:paraId="238601FE" w14:textId="77777777" w:rsidR="00DF112E" w:rsidRDefault="00DF112E" w:rsidP="00DF112E"/>
    <w:p w14:paraId="0F3CABC7" w14:textId="77777777" w:rsidR="00DF112E" w:rsidRPr="00DF112E" w:rsidRDefault="00DF112E" w:rsidP="00DF112E"/>
    <w:p w14:paraId="5B08B5D1" w14:textId="77777777" w:rsidR="009D465E" w:rsidRDefault="009D465E">
      <w:pPr>
        <w:spacing w:after="200" w:line="276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br w:type="page"/>
      </w:r>
    </w:p>
    <w:p w14:paraId="2A5612E5" w14:textId="77777777" w:rsidR="0028160E" w:rsidRDefault="009D465E" w:rsidP="008B78DA">
      <w:pPr>
        <w:pStyle w:val="Overskrift2"/>
      </w:pPr>
      <w:bookmarkStart w:id="42" w:name="_Toc25827484"/>
      <w:r>
        <w:t>Beskrivelse av egenskaper og egenskapsverdier</w:t>
      </w:r>
      <w:bookmarkEnd w:id="42"/>
    </w:p>
    <w:p w14:paraId="3E08ED8A" w14:textId="18B9253D" w:rsidR="00737AEF" w:rsidRDefault="00737AEF" w:rsidP="011309E5">
      <w:pPr>
        <w:rPr>
          <w:rFonts w:ascii="Verdana" w:hAnsi="Verdana"/>
          <w:sz w:val="20"/>
          <w:szCs w:val="20"/>
        </w:rPr>
      </w:pPr>
      <w:r w:rsidRPr="011309E5">
        <w:rPr>
          <w:rFonts w:ascii="Verdana" w:hAnsi="Verdana"/>
          <w:sz w:val="20"/>
          <w:szCs w:val="20"/>
        </w:rPr>
        <w:t>Generelle egenskaper (ident, kvalitet, datafangstdato, verifi</w:t>
      </w:r>
      <w:r w:rsidR="2C5B1304" w:rsidRPr="011309E5">
        <w:rPr>
          <w:rFonts w:ascii="Verdana" w:hAnsi="Verdana"/>
          <w:sz w:val="20"/>
          <w:szCs w:val="20"/>
        </w:rPr>
        <w:t>seringsdato</w:t>
      </w:r>
      <w:r w:rsidRPr="011309E5">
        <w:rPr>
          <w:rFonts w:ascii="Verdana" w:hAnsi="Verdana"/>
          <w:sz w:val="20"/>
          <w:szCs w:val="20"/>
        </w:rPr>
        <w:t>, registreringsversjon og informasjon) er beskrevet i FKB spesifikasjon Generell Del. Disse egenskapene beskrives ikke her.</w:t>
      </w:r>
    </w:p>
    <w:p w14:paraId="16DEB4AB" w14:textId="77777777" w:rsidR="00737AEF" w:rsidRPr="00737AEF" w:rsidRDefault="00737AEF" w:rsidP="00737AEF"/>
    <w:p w14:paraId="0AD9C6F4" w14:textId="77777777" w:rsidR="00903DB2" w:rsidRDefault="00903DB2" w:rsidP="009D465E"/>
    <w:p w14:paraId="6D944A51" w14:textId="77777777" w:rsidR="00903DB2" w:rsidRDefault="00903DB2" w:rsidP="008B78DA">
      <w:pPr>
        <w:pStyle w:val="Overskrift3"/>
      </w:pPr>
      <w:bookmarkStart w:id="43" w:name="_Toc25827485"/>
      <w:r>
        <w:t>JERNBANETYPE</w:t>
      </w:r>
      <w:bookmarkEnd w:id="43"/>
    </w:p>
    <w:p w14:paraId="4B1F511A" w14:textId="77777777" w:rsidR="009D465E" w:rsidRDefault="009D465E" w:rsidP="009D465E"/>
    <w:p w14:paraId="6FC41C61" w14:textId="77777777" w:rsidR="00903DB2" w:rsidRDefault="00903DB2" w:rsidP="00903DB2">
      <w:pPr>
        <w:pStyle w:val="anormal"/>
        <w:rPr>
          <w:rFonts w:ascii="Verdana" w:hAnsi="Verdana"/>
        </w:rPr>
      </w:pPr>
      <w:r w:rsidRPr="0040676C">
        <w:rPr>
          <w:rFonts w:ascii="Verdana" w:hAnsi="Verdana"/>
        </w:rPr>
        <w:t>klassifisering i hht. konstruksjon/dimensjonering</w:t>
      </w:r>
    </w:p>
    <w:p w14:paraId="65F9C3DC" w14:textId="77777777" w:rsidR="005C3584" w:rsidRPr="0040676C" w:rsidRDefault="005C3584" w:rsidP="00903DB2">
      <w:pPr>
        <w:pStyle w:val="anormal"/>
        <w:rPr>
          <w:rFonts w:ascii="Verdana" w:hAnsi="Verdana"/>
        </w:rPr>
      </w:pPr>
    </w:p>
    <w:p w14:paraId="5023141B" w14:textId="6D2CF5F6" w:rsidR="00903DB2" w:rsidRDefault="62766E85" w:rsidP="531DDE84">
      <w:pPr>
        <w:rPr>
          <w:rFonts w:eastAsia="Calibri"/>
        </w:rPr>
      </w:pPr>
      <w:r>
        <w:rPr>
          <w:noProof/>
          <w:lang w:eastAsia="nb-NO"/>
        </w:rPr>
        <w:drawing>
          <wp:inline distT="0" distB="0" distL="0" distR="0" wp14:anchorId="4765A48A" wp14:editId="4EEE9EE9">
            <wp:extent cx="6448426" cy="3895924"/>
            <wp:effectExtent l="0" t="0" r="0" b="0"/>
            <wp:docPr id="1839990239" name="Bilde 183999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6" cy="38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4"/>
      <w:commentRangeEnd w:id="44"/>
      <w:r w:rsidR="005C3584">
        <w:commentReference w:id="44"/>
      </w:r>
    </w:p>
    <w:p w14:paraId="1F3B1409" w14:textId="77777777" w:rsidR="00E34581" w:rsidRDefault="00E34581">
      <w:pPr>
        <w:spacing w:after="200" w:line="276" w:lineRule="auto"/>
        <w:rPr>
          <w:rFonts w:ascii="Arial" w:eastAsiaTheme="majorEastAsia" w:hAnsi="Arial" w:cs="Arial"/>
          <w:b/>
          <w:bCs/>
          <w:sz w:val="24"/>
          <w:szCs w:val="24"/>
        </w:rPr>
      </w:pPr>
      <w:bookmarkStart w:id="46" w:name="_Toc225662890"/>
      <w:bookmarkEnd w:id="39"/>
      <w:r>
        <w:br w:type="page"/>
      </w:r>
    </w:p>
    <w:p w14:paraId="70957A66" w14:textId="77777777" w:rsidR="00DF4576" w:rsidRPr="002C2434" w:rsidRDefault="00DF4576" w:rsidP="008B78DA">
      <w:pPr>
        <w:pStyle w:val="Overskrift2"/>
      </w:pPr>
      <w:bookmarkStart w:id="47" w:name="_Toc25827486"/>
      <w:r w:rsidRPr="002C2434">
        <w:t>Datakvalitet</w:t>
      </w:r>
      <w:bookmarkEnd w:id="46"/>
      <w:bookmarkEnd w:id="47"/>
    </w:p>
    <w:p w14:paraId="28306A18" w14:textId="77777777" w:rsidR="00BA24A4" w:rsidRDefault="00BA24A4" w:rsidP="003F72BE">
      <w:pPr>
        <w:pStyle w:val="anormal"/>
        <w:rPr>
          <w:rFonts w:ascii="Verdana" w:hAnsi="Verdana"/>
          <w:szCs w:val="20"/>
        </w:rPr>
      </w:pPr>
      <w:r w:rsidRPr="005C3584">
        <w:rPr>
          <w:rFonts w:ascii="Verdana" w:hAnsi="Verdana"/>
          <w:szCs w:val="20"/>
        </w:rPr>
        <w:t xml:space="preserve">For detaljer om kvalitetsmodellen som er benyttet her henvises det til den generelle delen av produktspesifikasjonen. </w:t>
      </w:r>
      <w:r w:rsidRPr="00737AEF">
        <w:rPr>
          <w:rFonts w:ascii="Verdana" w:hAnsi="Verdana"/>
          <w:szCs w:val="20"/>
        </w:rPr>
        <w:t>Se avsnitt 5.</w:t>
      </w:r>
      <w:r w:rsidR="00737AEF" w:rsidRPr="00737AEF">
        <w:rPr>
          <w:rFonts w:ascii="Verdana" w:hAnsi="Verdana"/>
          <w:szCs w:val="20"/>
        </w:rPr>
        <w:t>1</w:t>
      </w:r>
      <w:r w:rsidRPr="00737AEF">
        <w:rPr>
          <w:rFonts w:ascii="Verdana" w:hAnsi="Verdana"/>
          <w:szCs w:val="20"/>
        </w:rPr>
        <w:t xml:space="preserve"> Inndeling av</w:t>
      </w:r>
      <w:r w:rsidRPr="005C3584">
        <w:rPr>
          <w:rFonts w:ascii="Verdana" w:hAnsi="Verdana"/>
          <w:szCs w:val="20"/>
        </w:rPr>
        <w:t xml:space="preserve"> FKB-standarder i ulike områdetyper.</w:t>
      </w:r>
    </w:p>
    <w:p w14:paraId="562C75D1" w14:textId="77777777" w:rsidR="005C3584" w:rsidRDefault="005C3584" w:rsidP="003F72BE">
      <w:pPr>
        <w:pStyle w:val="anormal"/>
        <w:rPr>
          <w:rFonts w:ascii="Verdana" w:hAnsi="Verdana"/>
          <w:szCs w:val="20"/>
        </w:rPr>
      </w:pPr>
    </w:p>
    <w:p w14:paraId="63BA9B4B" w14:textId="77777777" w:rsidR="005C3584" w:rsidRPr="005C3584" w:rsidRDefault="005C3584" w:rsidP="008B78DA">
      <w:pPr>
        <w:pStyle w:val="Overskrift3"/>
      </w:pPr>
      <w:bookmarkStart w:id="48" w:name="_Toc25827487"/>
      <w:r>
        <w:t>Kvalitetskrav</w:t>
      </w:r>
      <w:bookmarkEnd w:id="48"/>
    </w:p>
    <w:p w14:paraId="664355AD" w14:textId="77777777" w:rsidR="00BA24A4" w:rsidRDefault="00BA24A4" w:rsidP="00BA24A4"/>
    <w:p w14:paraId="1A965116" w14:textId="77777777" w:rsidR="00C805CA" w:rsidRDefault="008218E0" w:rsidP="00BA24A4">
      <w:r w:rsidRPr="008218E0">
        <w:rPr>
          <w:noProof/>
          <w:lang w:eastAsia="nb-NO"/>
        </w:rPr>
        <w:drawing>
          <wp:inline distT="0" distB="0" distL="0" distR="0" wp14:anchorId="79F1AAFC" wp14:editId="07777777">
            <wp:extent cx="6423660" cy="5547360"/>
            <wp:effectExtent l="0" t="0" r="0" b="0"/>
            <wp:docPr id="2" name="Bilde 2" title="Kvalitetskr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E37C" w14:textId="77777777" w:rsidR="00C805CA" w:rsidRDefault="00C805CA" w:rsidP="00BA24A4">
      <w:pPr>
        <w:pStyle w:val="Brdtekst"/>
        <w:rPr>
          <w:rFonts w:ascii="Times" w:hAnsi="Times"/>
        </w:rPr>
      </w:pPr>
    </w:p>
    <w:p w14:paraId="44FB30F8" w14:textId="77777777" w:rsidR="00E20219" w:rsidRDefault="00E20219" w:rsidP="009C2DAE">
      <w:pPr>
        <w:pStyle w:val="anormal"/>
        <w:rPr>
          <w:sz w:val="22"/>
        </w:rPr>
      </w:pPr>
    </w:p>
    <w:p w14:paraId="30D35CE4" w14:textId="77777777" w:rsidR="00E20219" w:rsidRDefault="00E20219" w:rsidP="008B78DA">
      <w:pPr>
        <w:pStyle w:val="Overskrift3"/>
      </w:pPr>
      <w:bookmarkStart w:id="49" w:name="_Toc25827488"/>
      <w:r>
        <w:t xml:space="preserve">Klasser for </w:t>
      </w:r>
      <w:r w:rsidR="00C805CA">
        <w:t xml:space="preserve">fullstendighet og </w:t>
      </w:r>
      <w:r>
        <w:t>stedfestingsnøyaktighet</w:t>
      </w:r>
      <w:bookmarkEnd w:id="49"/>
    </w:p>
    <w:p w14:paraId="1D9537C6" w14:textId="77777777" w:rsidR="00FC52B8" w:rsidRPr="005C3584" w:rsidRDefault="00FC52B8" w:rsidP="00FC52B8">
      <w:pPr>
        <w:rPr>
          <w:rFonts w:ascii="Verdana" w:hAnsi="Verdana"/>
          <w:sz w:val="20"/>
          <w:szCs w:val="20"/>
        </w:rPr>
      </w:pPr>
      <w:r w:rsidRPr="005C3584">
        <w:rPr>
          <w:rFonts w:ascii="Verdana" w:hAnsi="Verdana"/>
          <w:sz w:val="20"/>
          <w:szCs w:val="20"/>
        </w:rPr>
        <w:t xml:space="preserve">Ved angivelse av toleranser for stedfestingsnøyaktighet er objekttypene inndelt i 4 klasser, og ved angivelse av toleranser for fullstendighet er objekttypene inndelt i 2 klasser.  </w:t>
      </w:r>
    </w:p>
    <w:p w14:paraId="1DA6542E" w14:textId="77777777" w:rsidR="00FC52B8" w:rsidRPr="005C3584" w:rsidRDefault="00FC52B8" w:rsidP="00FC52B8">
      <w:pPr>
        <w:rPr>
          <w:rFonts w:ascii="Verdana" w:hAnsi="Verdana"/>
          <w:sz w:val="20"/>
          <w:szCs w:val="20"/>
        </w:rPr>
      </w:pPr>
    </w:p>
    <w:p w14:paraId="6F679380" w14:textId="77777777" w:rsidR="00FC52B8" w:rsidRPr="005C3584" w:rsidRDefault="00FC52B8" w:rsidP="00FC52B8">
      <w:pPr>
        <w:rPr>
          <w:rFonts w:ascii="Verdana" w:hAnsi="Verdana"/>
          <w:i/>
          <w:color w:val="0000FF"/>
          <w:sz w:val="20"/>
          <w:szCs w:val="20"/>
        </w:rPr>
      </w:pPr>
      <w:r w:rsidRPr="005C3584">
        <w:rPr>
          <w:rFonts w:ascii="Verdana" w:hAnsi="Verdana"/>
          <w:sz w:val="20"/>
          <w:szCs w:val="20"/>
        </w:rPr>
        <w:t>Nedenfor følger en oversikt over hvilk</w:t>
      </w:r>
      <w:r w:rsidR="00C805CA" w:rsidRPr="005C3584">
        <w:rPr>
          <w:rFonts w:ascii="Verdana" w:hAnsi="Verdana"/>
          <w:sz w:val="20"/>
          <w:szCs w:val="20"/>
        </w:rPr>
        <w:t xml:space="preserve">en klasse objekttypene i </w:t>
      </w:r>
      <w:r w:rsidR="00F35C33" w:rsidRPr="005C3584">
        <w:rPr>
          <w:rFonts w:ascii="Verdana" w:hAnsi="Verdana"/>
          <w:sz w:val="20"/>
          <w:szCs w:val="20"/>
        </w:rPr>
        <w:t>FKB-</w:t>
      </w:r>
      <w:r w:rsidR="00C805CA" w:rsidRPr="005C3584">
        <w:rPr>
          <w:rFonts w:ascii="Verdana" w:hAnsi="Verdana"/>
          <w:sz w:val="20"/>
          <w:szCs w:val="20"/>
        </w:rPr>
        <w:t>Bane</w:t>
      </w:r>
      <w:r w:rsidRPr="005C3584">
        <w:rPr>
          <w:rFonts w:ascii="Verdana" w:hAnsi="Verdana"/>
          <w:sz w:val="20"/>
          <w:szCs w:val="20"/>
        </w:rPr>
        <w:t xml:space="preserve"> tilhører. </w:t>
      </w:r>
    </w:p>
    <w:p w14:paraId="3041E394" w14:textId="77777777" w:rsidR="00FC52B8" w:rsidRPr="005C3584" w:rsidRDefault="00FC52B8" w:rsidP="00FC52B8">
      <w:pPr>
        <w:rPr>
          <w:rFonts w:ascii="Verdana" w:hAnsi="Verdana"/>
          <w:sz w:val="20"/>
          <w:szCs w:val="20"/>
        </w:rPr>
      </w:pPr>
    </w:p>
    <w:p w14:paraId="0485113A" w14:textId="77777777" w:rsidR="00FC52B8" w:rsidRPr="005C3584" w:rsidRDefault="00FC52B8" w:rsidP="00FC52B8">
      <w:pPr>
        <w:rPr>
          <w:rFonts w:ascii="Verdana" w:hAnsi="Verdana"/>
          <w:sz w:val="20"/>
          <w:szCs w:val="20"/>
        </w:rPr>
      </w:pPr>
      <w:r w:rsidRPr="005C3584">
        <w:rPr>
          <w:rFonts w:ascii="Verdana" w:hAnsi="Verdana"/>
          <w:sz w:val="20"/>
          <w:szCs w:val="20"/>
        </w:rPr>
        <w:t xml:space="preserve">For objekter som ikke er plassert i noen av klassene for stedfestingsnøyaktighet gjelder enten at: </w:t>
      </w:r>
    </w:p>
    <w:p w14:paraId="2422C5B6" w14:textId="77777777" w:rsidR="00FC52B8" w:rsidRPr="005C3584" w:rsidRDefault="00FC52B8" w:rsidP="00FC52B8">
      <w:pPr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34901406">
        <w:rPr>
          <w:rFonts w:ascii="Verdana" w:hAnsi="Verdana"/>
          <w:sz w:val="20"/>
          <w:szCs w:val="20"/>
        </w:rPr>
        <w:t xml:space="preserve">stedfestingsnøyaktigheten for objekttypen varierer og er uavhengig av FKB-standard </w:t>
      </w:r>
    </w:p>
    <w:p w14:paraId="23E3B6C2" w14:textId="77777777" w:rsidR="00FC52B8" w:rsidRPr="005C3584" w:rsidRDefault="00FC52B8" w:rsidP="00FC52B8">
      <w:pPr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34901406">
        <w:rPr>
          <w:rFonts w:ascii="Verdana" w:hAnsi="Verdana"/>
          <w:sz w:val="20"/>
          <w:szCs w:val="20"/>
        </w:rPr>
        <w:t>det ikke er aktuelt å angi stedfestingsnøyaktighet for objekttypen</w:t>
      </w:r>
      <w:r w:rsidR="00E34581" w:rsidRPr="34901406">
        <w:rPr>
          <w:rFonts w:ascii="Verdana" w:hAnsi="Verdana"/>
          <w:sz w:val="20"/>
          <w:szCs w:val="20"/>
        </w:rPr>
        <w:t xml:space="preserve"> (for eks. flater eller fiktive avgrensingslinjer)</w:t>
      </w:r>
    </w:p>
    <w:p w14:paraId="722B00AE" w14:textId="77777777" w:rsidR="00FC52B8" w:rsidRDefault="00FC52B8" w:rsidP="00FC52B8"/>
    <w:p w14:paraId="42C6D796" w14:textId="77777777" w:rsidR="006D1DCD" w:rsidRDefault="008218E0" w:rsidP="009C2DAE">
      <w:pPr>
        <w:rPr>
          <w:rFonts w:ascii="Arial" w:hAnsi="Arial" w:cs="Arial"/>
          <w:b/>
          <w:sz w:val="24"/>
        </w:rPr>
      </w:pPr>
      <w:bookmarkStart w:id="50" w:name="_Toc225662898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50"/>
      <w:r w:rsidRPr="008218E0">
        <w:rPr>
          <w:noProof/>
          <w:lang w:eastAsia="nb-NO"/>
        </w:rPr>
        <w:drawing>
          <wp:inline distT="0" distB="0" distL="0" distR="0" wp14:anchorId="2D3638A2" wp14:editId="07777777">
            <wp:extent cx="6477000" cy="960120"/>
            <wp:effectExtent l="0" t="0" r="0" b="0"/>
            <wp:docPr id="1" name="Bilde 1" title="Kvalitetsklas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DCD" w:rsidSect="00E07876">
      <w:headerReference w:type="default" r:id="rId29"/>
      <w:footerReference w:type="default" r:id="rId30"/>
      <w:pgSz w:w="11906" w:h="16838" w:code="9"/>
      <w:pgMar w:top="993" w:right="851" w:bottom="993" w:left="851" w:header="397" w:footer="340" w:gutter="0"/>
      <w:paperSrc w:first="15" w:other="15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4" w:author="Mika Sundin" w:date="2021-09-21T11:23:00Z" w:initials="MS">
    <w:p w14:paraId="63975182" w14:textId="67614CC3" w:rsidR="135B163D" w:rsidRDefault="34901406" w:rsidP="34901406">
      <w:bookmarkStart w:id="45" w:name="_GoBack"/>
      <w:bookmarkEnd w:id="45"/>
      <w:r>
        <w:t>Ny tabell med jernbanetyper er satt inn! Ligger ferdig i Geonorge!</w:t>
      </w:r>
      <w:r w:rsidR="135B163D">
        <w:annotationRef/>
      </w:r>
      <w:r w:rsidR="135B163D"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3975182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097406E" w16cex:dateUtc="2021-09-21T09:23:30.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3975182" w16cid:durableId="109740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1831B3" w14:textId="77777777" w:rsidR="00A76C6E" w:rsidRDefault="00A76C6E">
      <w:r>
        <w:separator/>
      </w:r>
    </w:p>
  </w:endnote>
  <w:endnote w:type="continuationSeparator" w:id="0">
    <w:p w14:paraId="54E11D2A" w14:textId="77777777" w:rsidR="00A76C6E" w:rsidRDefault="00A76C6E">
      <w:r>
        <w:continuationSeparator/>
      </w:r>
    </w:p>
  </w:endnote>
  <w:endnote w:type="continuationNotice" w:id="1">
    <w:p w14:paraId="31126E5D" w14:textId="77777777" w:rsidR="00A76C6E" w:rsidRDefault="00A76C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BDAF53" w14:textId="77777777" w:rsidR="009D465E" w:rsidRDefault="009D465E">
    <w:pPr>
      <w:pStyle w:val="Bunntekst"/>
    </w:pPr>
    <w:r>
      <w:t>Kartverket</w:t>
    </w:r>
  </w:p>
  <w:p w14:paraId="42B71CCD" w14:textId="77777777" w:rsidR="009D465E" w:rsidRDefault="009D465E">
    <w:pPr>
      <w:pStyle w:val="Bunntekst"/>
    </w:pPr>
    <w:r>
      <w:t>20</w:t>
    </w:r>
    <w:r w:rsidR="00755BD8"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E403A5" w14:textId="77777777" w:rsidR="00A76C6E" w:rsidRDefault="00A76C6E">
      <w:r>
        <w:separator/>
      </w:r>
    </w:p>
  </w:footnote>
  <w:footnote w:type="continuationSeparator" w:id="0">
    <w:p w14:paraId="62431CDC" w14:textId="77777777" w:rsidR="00A76C6E" w:rsidRDefault="00A76C6E">
      <w:r>
        <w:continuationSeparator/>
      </w:r>
    </w:p>
  </w:footnote>
  <w:footnote w:type="continuationNotice" w:id="1">
    <w:p w14:paraId="49E398E2" w14:textId="77777777" w:rsidR="00A76C6E" w:rsidRDefault="00A76C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AC2071" w14:textId="527C0C1E" w:rsidR="009D465E" w:rsidRPr="00C45C13" w:rsidRDefault="009D465E" w:rsidP="00EC2EDC">
    <w:pPr>
      <w:pStyle w:val="Topptekst"/>
      <w:tabs>
        <w:tab w:val="clear" w:pos="8306"/>
        <w:tab w:val="right" w:pos="10065"/>
      </w:tabs>
      <w:rPr>
        <w:rFonts w:ascii="Helvetica" w:hAnsi="Helvetica"/>
        <w:b w:val="0"/>
      </w:rPr>
    </w:pPr>
    <w:r w:rsidRPr="0028226A">
      <w:rPr>
        <w:rFonts w:ascii="Helvetica" w:hAnsi="Helvetica"/>
        <w:b w:val="0"/>
      </w:rPr>
      <w:t>Versjon 4.6</w:t>
    </w:r>
    <w:r>
      <w:rPr>
        <w:rFonts w:ascii="Helvetica" w:hAnsi="Helvetica"/>
        <w:b w:val="0"/>
      </w:rPr>
      <w:t xml:space="preserve"> – 20</w:t>
    </w:r>
    <w:r w:rsidR="0082648D">
      <w:rPr>
        <w:rFonts w:ascii="Helvetica" w:hAnsi="Helvetica"/>
        <w:b w:val="0"/>
      </w:rPr>
      <w:t>20</w:t>
    </w:r>
    <w:r w:rsidR="00D209E0">
      <w:rPr>
        <w:rFonts w:ascii="Helvetica" w:hAnsi="Helvetica"/>
        <w:b w:val="0"/>
      </w:rPr>
      <w:t>-01-01</w:t>
    </w:r>
    <w:r>
      <w:br/>
      <w:t>Fotogrammetrisk_FKB-Bane</w:t>
    </w:r>
    <w:r>
      <w:tab/>
      <w:t>S</w:t>
    </w:r>
    <w:r>
      <w:rPr>
        <w:snapToGrid w:val="0"/>
      </w:rPr>
      <w:t xml:space="preserve">ide </w:t>
    </w:r>
    <w:r>
      <w:rPr>
        <w:snapToGrid w:val="0"/>
      </w:rPr>
      <w:fldChar w:fldCharType="begin"/>
    </w:r>
    <w:r>
      <w:rPr>
        <w:snapToGrid w:val="0"/>
      </w:rPr>
      <w:instrText xml:space="preserve"> PAGE </w:instrText>
    </w:r>
    <w:r>
      <w:rPr>
        <w:snapToGrid w:val="0"/>
      </w:rPr>
      <w:fldChar w:fldCharType="separate"/>
    </w:r>
    <w:r w:rsidR="00A200C6">
      <w:rPr>
        <w:noProof/>
        <w:snapToGrid w:val="0"/>
      </w:rPr>
      <w:t>2</w:t>
    </w:r>
    <w:r>
      <w:rPr>
        <w:snapToGrid w:val="0"/>
      </w:rPr>
      <w:fldChar w:fldCharType="end"/>
    </w:r>
    <w:r>
      <w:rPr>
        <w:snapToGrid w:val="0"/>
      </w:rPr>
      <w:t xml:space="preserve"> av </w:t>
    </w:r>
    <w:r>
      <w:rPr>
        <w:rStyle w:val="Sidetall"/>
      </w:rPr>
      <w:fldChar w:fldCharType="begin"/>
    </w:r>
    <w:r>
      <w:rPr>
        <w:rStyle w:val="Sidetall"/>
      </w:rPr>
      <w:instrText xml:space="preserve"> NUMPAGES </w:instrText>
    </w:r>
    <w:r>
      <w:rPr>
        <w:rStyle w:val="Sidetall"/>
      </w:rPr>
      <w:fldChar w:fldCharType="separate"/>
    </w:r>
    <w:r w:rsidR="00A200C6">
      <w:rPr>
        <w:rStyle w:val="Sidetall"/>
        <w:noProof/>
      </w:rPr>
      <w:t>10</w:t>
    </w:r>
    <w:r>
      <w:rPr>
        <w:rStyle w:val="Sidetal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D0A04246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1AD0363"/>
    <w:multiLevelType w:val="multilevel"/>
    <w:tmpl w:val="CED080D6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2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3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2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2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5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" w15:restartNumberingAfterBreak="0">
    <w:nsid w:val="07BB4204"/>
    <w:multiLevelType w:val="multilevel"/>
    <w:tmpl w:val="530C5A20"/>
    <w:lvl w:ilvl="0">
      <w:start w:val="4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 w15:restartNumberingAfterBreak="0">
    <w:nsid w:val="10A124BE"/>
    <w:multiLevelType w:val="singleLevel"/>
    <w:tmpl w:val="7074B180"/>
    <w:lvl w:ilvl="0">
      <w:start w:val="10"/>
      <w:numFmt w:val="decimal"/>
      <w:lvlText w:val="%1 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171B2AEE"/>
    <w:multiLevelType w:val="hybridMultilevel"/>
    <w:tmpl w:val="397A5D14"/>
    <w:lvl w:ilvl="0" w:tplc="B4C8EBD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C2C22"/>
    <w:multiLevelType w:val="hybridMultilevel"/>
    <w:tmpl w:val="9CBC65B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56A9B"/>
    <w:multiLevelType w:val="hybridMultilevel"/>
    <w:tmpl w:val="14A43D2E"/>
    <w:lvl w:ilvl="0" w:tplc="97004608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8CCE0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9AE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3438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1819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AC7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50C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6243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9451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37E51"/>
    <w:multiLevelType w:val="hybridMultilevel"/>
    <w:tmpl w:val="4C04947E"/>
    <w:lvl w:ilvl="0" w:tplc="9530BAF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45AA7"/>
    <w:multiLevelType w:val="hybridMultilevel"/>
    <w:tmpl w:val="213A0E2E"/>
    <w:lvl w:ilvl="0" w:tplc="384E5734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AD0325"/>
    <w:multiLevelType w:val="multilevel"/>
    <w:tmpl w:val="C2803548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5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2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5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0" w15:restartNumberingAfterBreak="0">
    <w:nsid w:val="2CEA5068"/>
    <w:multiLevelType w:val="hybridMultilevel"/>
    <w:tmpl w:val="FCDE72F8"/>
    <w:lvl w:ilvl="0" w:tplc="FFFFFFFF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96074"/>
    <w:multiLevelType w:val="hybridMultilevel"/>
    <w:tmpl w:val="26C0DBD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F2E9B"/>
    <w:multiLevelType w:val="multilevel"/>
    <w:tmpl w:val="17B4D678"/>
    <w:lvl w:ilvl="0">
      <w:start w:val="20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3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405E290A"/>
    <w:multiLevelType w:val="hybridMultilevel"/>
    <w:tmpl w:val="49862F50"/>
    <w:lvl w:ilvl="0" w:tplc="384E5734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7607A3"/>
    <w:multiLevelType w:val="multilevel"/>
    <w:tmpl w:val="5F7EF35C"/>
    <w:lvl w:ilvl="0">
      <w:start w:val="29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4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5" w15:restartNumberingAfterBreak="0">
    <w:nsid w:val="4ADE7C9D"/>
    <w:multiLevelType w:val="singleLevel"/>
    <w:tmpl w:val="406AA46E"/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CE07A92"/>
    <w:multiLevelType w:val="hybridMultilevel"/>
    <w:tmpl w:val="D3E8EDCA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6C97"/>
    <w:multiLevelType w:val="hybridMultilevel"/>
    <w:tmpl w:val="72D281A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6D2C65"/>
    <w:multiLevelType w:val="hybridMultilevel"/>
    <w:tmpl w:val="AAA06D4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44076"/>
    <w:multiLevelType w:val="multilevel"/>
    <w:tmpl w:val="1E8C2936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4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2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3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 w15:restartNumberingAfterBreak="0">
    <w:nsid w:val="5B411624"/>
    <w:multiLevelType w:val="multilevel"/>
    <w:tmpl w:val="BEB81966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1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1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1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6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6C914236"/>
    <w:multiLevelType w:val="singleLevel"/>
    <w:tmpl w:val="0414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6DDB37EC"/>
    <w:multiLevelType w:val="multilevel"/>
    <w:tmpl w:val="EAB4B512"/>
    <w:lvl w:ilvl="0">
      <w:start w:val="17"/>
      <w:numFmt w:val="none"/>
      <w:pStyle w:val="Overskrift1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Overskrift2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Overskrift3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Overskrif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Oversk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Oversk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Oversk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71075A78"/>
    <w:multiLevelType w:val="hybridMultilevel"/>
    <w:tmpl w:val="ED58F556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C94C87"/>
    <w:multiLevelType w:val="multilevel"/>
    <w:tmpl w:val="554001B8"/>
    <w:lvl w:ilvl="0">
      <w:start w:val="2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0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3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4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5" w15:restartNumberingAfterBreak="0">
    <w:nsid w:val="73472A06"/>
    <w:multiLevelType w:val="multilevel"/>
    <w:tmpl w:val="0AD293D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2"/>
      <w:numFmt w:val="decimal"/>
      <w:lvlText w:val="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3"/>
      <w:numFmt w:val="decimal"/>
      <w:lvlText w:val="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2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2"/>
      <w:numFmt w:val="decimal"/>
      <w:lvlText w:val="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6"/>
      <w:numFmt w:val="decimal"/>
      <w:lvlText w:val="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6" w15:restartNumberingAfterBreak="0">
    <w:nsid w:val="7EAA0BD4"/>
    <w:multiLevelType w:val="hybridMultilevel"/>
    <w:tmpl w:val="DC261AB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1"/>
  </w:num>
  <w:num w:numId="5">
    <w:abstractNumId w:val="15"/>
  </w:num>
  <w:num w:numId="6">
    <w:abstractNumId w:val="9"/>
  </w:num>
  <w:num w:numId="7">
    <w:abstractNumId w:val="25"/>
  </w:num>
  <w:num w:numId="8">
    <w:abstractNumId w:val="19"/>
  </w:num>
  <w:num w:numId="9">
    <w:abstractNumId w:val="18"/>
  </w:num>
  <w:num w:numId="10">
    <w:abstractNumId w:val="2"/>
  </w:num>
  <w:num w:numId="11">
    <w:abstractNumId w:val="20"/>
  </w:num>
  <w:num w:numId="12">
    <w:abstractNumId w:val="14"/>
  </w:num>
  <w:num w:numId="13">
    <w:abstractNumId w:val="23"/>
  </w:num>
  <w:num w:numId="14">
    <w:abstractNumId w:val="12"/>
  </w:num>
  <w:num w:numId="15">
    <w:abstractNumId w:val="24"/>
  </w:num>
  <w:num w:numId="16">
    <w:abstractNumId w:val="5"/>
  </w:num>
  <w:num w:numId="17">
    <w:abstractNumId w:val="16"/>
  </w:num>
  <w:num w:numId="18">
    <w:abstractNumId w:val="17"/>
  </w:num>
  <w:num w:numId="19">
    <w:abstractNumId w:val="7"/>
  </w:num>
  <w:num w:numId="20">
    <w:abstractNumId w:val="26"/>
  </w:num>
  <w:num w:numId="21">
    <w:abstractNumId w:val="22"/>
  </w:num>
  <w:num w:numId="22">
    <w:abstractNumId w:val="22"/>
  </w:num>
  <w:num w:numId="23">
    <w:abstractNumId w:val="22"/>
  </w:num>
  <w:num w:numId="24">
    <w:abstractNumId w:val="22"/>
  </w:num>
  <w:num w:numId="25">
    <w:abstractNumId w:val="22"/>
  </w:num>
  <w:num w:numId="26">
    <w:abstractNumId w:val="22"/>
  </w:num>
  <w:num w:numId="27">
    <w:abstractNumId w:val="22"/>
  </w:num>
  <w:num w:numId="28">
    <w:abstractNumId w:val="11"/>
  </w:num>
  <w:num w:numId="29">
    <w:abstractNumId w:val="4"/>
  </w:num>
  <w:num w:numId="30">
    <w:abstractNumId w:val="1"/>
  </w:num>
  <w:num w:numId="31">
    <w:abstractNumId w:val="8"/>
  </w:num>
  <w:num w:numId="32">
    <w:abstractNumId w:val="13"/>
  </w:num>
  <w:num w:numId="33">
    <w:abstractNumId w:val="10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ika Sundin">
    <w15:presenceInfo w15:providerId="AD" w15:userId="S::mika.sundin@kartverket.no::1e52f797-5f9b-4839-a939-bdc6fcad0b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nb-NO" w:vendorID="22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10"/>
  <w:displayHorizontalDrawingGridEvery w:val="0"/>
  <w:displayVerticalDrawingGridEvery w:val="0"/>
  <w:doNotShadeFormData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599"/>
    <w:rsid w:val="00000BA5"/>
    <w:rsid w:val="00004312"/>
    <w:rsid w:val="000047C4"/>
    <w:rsid w:val="00010E5E"/>
    <w:rsid w:val="00015D0B"/>
    <w:rsid w:val="00023888"/>
    <w:rsid w:val="000257AA"/>
    <w:rsid w:val="00027E99"/>
    <w:rsid w:val="0003780C"/>
    <w:rsid w:val="00037D7C"/>
    <w:rsid w:val="000462EB"/>
    <w:rsid w:val="000560C9"/>
    <w:rsid w:val="00056410"/>
    <w:rsid w:val="0006352B"/>
    <w:rsid w:val="0006398E"/>
    <w:rsid w:val="00072D32"/>
    <w:rsid w:val="0008091D"/>
    <w:rsid w:val="00081258"/>
    <w:rsid w:val="00081288"/>
    <w:rsid w:val="00084FA5"/>
    <w:rsid w:val="00090CDC"/>
    <w:rsid w:val="00093002"/>
    <w:rsid w:val="00094F8C"/>
    <w:rsid w:val="000963C4"/>
    <w:rsid w:val="000A0471"/>
    <w:rsid w:val="000A43BA"/>
    <w:rsid w:val="000B2D16"/>
    <w:rsid w:val="000B7E1B"/>
    <w:rsid w:val="000C39C3"/>
    <w:rsid w:val="000D4C9E"/>
    <w:rsid w:val="000E4C9A"/>
    <w:rsid w:val="000E719B"/>
    <w:rsid w:val="000E7A0C"/>
    <w:rsid w:val="00110361"/>
    <w:rsid w:val="001133AF"/>
    <w:rsid w:val="0012345E"/>
    <w:rsid w:val="00133EEC"/>
    <w:rsid w:val="00134E1A"/>
    <w:rsid w:val="00152153"/>
    <w:rsid w:val="00153F2E"/>
    <w:rsid w:val="00161153"/>
    <w:rsid w:val="00161330"/>
    <w:rsid w:val="00170461"/>
    <w:rsid w:val="0017266E"/>
    <w:rsid w:val="00175D0C"/>
    <w:rsid w:val="00177B5B"/>
    <w:rsid w:val="00184BAD"/>
    <w:rsid w:val="00184C07"/>
    <w:rsid w:val="00185DF8"/>
    <w:rsid w:val="00191039"/>
    <w:rsid w:val="00192F14"/>
    <w:rsid w:val="001B159C"/>
    <w:rsid w:val="001B198F"/>
    <w:rsid w:val="001B2D52"/>
    <w:rsid w:val="001C3E6A"/>
    <w:rsid w:val="001D22F1"/>
    <w:rsid w:val="001D347D"/>
    <w:rsid w:val="001D4C1D"/>
    <w:rsid w:val="001E461B"/>
    <w:rsid w:val="001E4F7C"/>
    <w:rsid w:val="001E6DD1"/>
    <w:rsid w:val="001E6DEE"/>
    <w:rsid w:val="001F137A"/>
    <w:rsid w:val="001F1B25"/>
    <w:rsid w:val="001F1C24"/>
    <w:rsid w:val="0020051C"/>
    <w:rsid w:val="00201555"/>
    <w:rsid w:val="00212A6B"/>
    <w:rsid w:val="002131D1"/>
    <w:rsid w:val="00230B7E"/>
    <w:rsid w:val="00232758"/>
    <w:rsid w:val="00235A8C"/>
    <w:rsid w:val="00242660"/>
    <w:rsid w:val="0024290D"/>
    <w:rsid w:val="002435CE"/>
    <w:rsid w:val="002459E8"/>
    <w:rsid w:val="002501A4"/>
    <w:rsid w:val="002607AB"/>
    <w:rsid w:val="00262FB8"/>
    <w:rsid w:val="0026424D"/>
    <w:rsid w:val="0026675F"/>
    <w:rsid w:val="002718A8"/>
    <w:rsid w:val="002774C4"/>
    <w:rsid w:val="002808FC"/>
    <w:rsid w:val="0028160E"/>
    <w:rsid w:val="0028226A"/>
    <w:rsid w:val="00283A72"/>
    <w:rsid w:val="00294A36"/>
    <w:rsid w:val="00295176"/>
    <w:rsid w:val="002952F7"/>
    <w:rsid w:val="002A5542"/>
    <w:rsid w:val="002C2434"/>
    <w:rsid w:val="002D4F44"/>
    <w:rsid w:val="002D68FD"/>
    <w:rsid w:val="002E0882"/>
    <w:rsid w:val="002E1210"/>
    <w:rsid w:val="002E36D2"/>
    <w:rsid w:val="002F0CFC"/>
    <w:rsid w:val="002F69EB"/>
    <w:rsid w:val="002F7739"/>
    <w:rsid w:val="0030318B"/>
    <w:rsid w:val="00311AA1"/>
    <w:rsid w:val="00315F6E"/>
    <w:rsid w:val="00320045"/>
    <w:rsid w:val="00325BC2"/>
    <w:rsid w:val="00326629"/>
    <w:rsid w:val="00330092"/>
    <w:rsid w:val="003367BA"/>
    <w:rsid w:val="00337F0F"/>
    <w:rsid w:val="00341102"/>
    <w:rsid w:val="00345A9D"/>
    <w:rsid w:val="003607EE"/>
    <w:rsid w:val="00361049"/>
    <w:rsid w:val="003650F2"/>
    <w:rsid w:val="00366885"/>
    <w:rsid w:val="00372DFC"/>
    <w:rsid w:val="003743D7"/>
    <w:rsid w:val="00380ABC"/>
    <w:rsid w:val="00381F7D"/>
    <w:rsid w:val="00383B7D"/>
    <w:rsid w:val="00386131"/>
    <w:rsid w:val="003A5E5B"/>
    <w:rsid w:val="003A7A65"/>
    <w:rsid w:val="003B2CA2"/>
    <w:rsid w:val="003B4B4E"/>
    <w:rsid w:val="003B58FA"/>
    <w:rsid w:val="003C4DE7"/>
    <w:rsid w:val="003D0807"/>
    <w:rsid w:val="003D0F70"/>
    <w:rsid w:val="003D27C0"/>
    <w:rsid w:val="003D46C5"/>
    <w:rsid w:val="003D4730"/>
    <w:rsid w:val="003D5151"/>
    <w:rsid w:val="003D79DD"/>
    <w:rsid w:val="003F55E9"/>
    <w:rsid w:val="003F72BE"/>
    <w:rsid w:val="004008B3"/>
    <w:rsid w:val="00400C33"/>
    <w:rsid w:val="00402381"/>
    <w:rsid w:val="004064DF"/>
    <w:rsid w:val="0040676C"/>
    <w:rsid w:val="00415EED"/>
    <w:rsid w:val="00417F48"/>
    <w:rsid w:val="00421090"/>
    <w:rsid w:val="004220B8"/>
    <w:rsid w:val="004236A5"/>
    <w:rsid w:val="004320CA"/>
    <w:rsid w:val="004326BD"/>
    <w:rsid w:val="0043558D"/>
    <w:rsid w:val="00436B0B"/>
    <w:rsid w:val="00445E37"/>
    <w:rsid w:val="004508CC"/>
    <w:rsid w:val="00450F6D"/>
    <w:rsid w:val="004517EE"/>
    <w:rsid w:val="0045269D"/>
    <w:rsid w:val="00455A7F"/>
    <w:rsid w:val="00461D27"/>
    <w:rsid w:val="00461F88"/>
    <w:rsid w:val="00463155"/>
    <w:rsid w:val="00465C30"/>
    <w:rsid w:val="00466673"/>
    <w:rsid w:val="00466CC9"/>
    <w:rsid w:val="00470240"/>
    <w:rsid w:val="0047039A"/>
    <w:rsid w:val="00472B9D"/>
    <w:rsid w:val="00473415"/>
    <w:rsid w:val="00473D54"/>
    <w:rsid w:val="00476E7E"/>
    <w:rsid w:val="0048693E"/>
    <w:rsid w:val="00486E4A"/>
    <w:rsid w:val="004909B0"/>
    <w:rsid w:val="004943BC"/>
    <w:rsid w:val="0049486F"/>
    <w:rsid w:val="004A3E57"/>
    <w:rsid w:val="004A4C10"/>
    <w:rsid w:val="004A6394"/>
    <w:rsid w:val="004B4B67"/>
    <w:rsid w:val="004B69FF"/>
    <w:rsid w:val="004B74EA"/>
    <w:rsid w:val="004C1D8B"/>
    <w:rsid w:val="004C2E56"/>
    <w:rsid w:val="004C538A"/>
    <w:rsid w:val="004C7A67"/>
    <w:rsid w:val="004D3DD8"/>
    <w:rsid w:val="004D69F6"/>
    <w:rsid w:val="004E21C3"/>
    <w:rsid w:val="004F16F6"/>
    <w:rsid w:val="00514FE7"/>
    <w:rsid w:val="005347D7"/>
    <w:rsid w:val="00534ABB"/>
    <w:rsid w:val="00536E17"/>
    <w:rsid w:val="00540C70"/>
    <w:rsid w:val="005415EC"/>
    <w:rsid w:val="005437DB"/>
    <w:rsid w:val="00546594"/>
    <w:rsid w:val="005503BA"/>
    <w:rsid w:val="00554183"/>
    <w:rsid w:val="00555E04"/>
    <w:rsid w:val="00556539"/>
    <w:rsid w:val="005568F4"/>
    <w:rsid w:val="0056012C"/>
    <w:rsid w:val="00563375"/>
    <w:rsid w:val="00567BDC"/>
    <w:rsid w:val="00571134"/>
    <w:rsid w:val="0057252D"/>
    <w:rsid w:val="00575C41"/>
    <w:rsid w:val="005846CB"/>
    <w:rsid w:val="00585233"/>
    <w:rsid w:val="00592A2E"/>
    <w:rsid w:val="00592E6A"/>
    <w:rsid w:val="005A073B"/>
    <w:rsid w:val="005A1AC0"/>
    <w:rsid w:val="005A4384"/>
    <w:rsid w:val="005A73D6"/>
    <w:rsid w:val="005A7D8D"/>
    <w:rsid w:val="005B2186"/>
    <w:rsid w:val="005B6C62"/>
    <w:rsid w:val="005C3584"/>
    <w:rsid w:val="005C3BE8"/>
    <w:rsid w:val="005C7B86"/>
    <w:rsid w:val="005D0702"/>
    <w:rsid w:val="005D7113"/>
    <w:rsid w:val="005E52F1"/>
    <w:rsid w:val="005F1C3C"/>
    <w:rsid w:val="00603B76"/>
    <w:rsid w:val="00606414"/>
    <w:rsid w:val="00606D4E"/>
    <w:rsid w:val="006143E9"/>
    <w:rsid w:val="006207F3"/>
    <w:rsid w:val="00624503"/>
    <w:rsid w:val="006330E3"/>
    <w:rsid w:val="0064078B"/>
    <w:rsid w:val="0064182E"/>
    <w:rsid w:val="0064535B"/>
    <w:rsid w:val="0064745F"/>
    <w:rsid w:val="006510FF"/>
    <w:rsid w:val="00662D16"/>
    <w:rsid w:val="00667276"/>
    <w:rsid w:val="00671ECE"/>
    <w:rsid w:val="00673D51"/>
    <w:rsid w:val="00673EB7"/>
    <w:rsid w:val="00680143"/>
    <w:rsid w:val="00681896"/>
    <w:rsid w:val="00681AAA"/>
    <w:rsid w:val="00691152"/>
    <w:rsid w:val="006A51EE"/>
    <w:rsid w:val="006A5ADA"/>
    <w:rsid w:val="006B0C68"/>
    <w:rsid w:val="006B1B63"/>
    <w:rsid w:val="006B580E"/>
    <w:rsid w:val="006C7FF4"/>
    <w:rsid w:val="006D1DCD"/>
    <w:rsid w:val="006D7F28"/>
    <w:rsid w:val="006E139F"/>
    <w:rsid w:val="006E4FC4"/>
    <w:rsid w:val="006E59FD"/>
    <w:rsid w:val="006F0EE1"/>
    <w:rsid w:val="006F2B1A"/>
    <w:rsid w:val="007013FD"/>
    <w:rsid w:val="007025D3"/>
    <w:rsid w:val="00707D59"/>
    <w:rsid w:val="00713993"/>
    <w:rsid w:val="00714CBF"/>
    <w:rsid w:val="007200A2"/>
    <w:rsid w:val="00724927"/>
    <w:rsid w:val="007250A3"/>
    <w:rsid w:val="007307E6"/>
    <w:rsid w:val="00737AEF"/>
    <w:rsid w:val="00746E37"/>
    <w:rsid w:val="00755BD8"/>
    <w:rsid w:val="00763125"/>
    <w:rsid w:val="00766E2B"/>
    <w:rsid w:val="00770C2F"/>
    <w:rsid w:val="00770FF3"/>
    <w:rsid w:val="00772D24"/>
    <w:rsid w:val="007737DC"/>
    <w:rsid w:val="0077395B"/>
    <w:rsid w:val="007739EE"/>
    <w:rsid w:val="007868FC"/>
    <w:rsid w:val="007918D2"/>
    <w:rsid w:val="00797AA1"/>
    <w:rsid w:val="007A21EB"/>
    <w:rsid w:val="007A56D1"/>
    <w:rsid w:val="007A6819"/>
    <w:rsid w:val="007B14CE"/>
    <w:rsid w:val="007B395B"/>
    <w:rsid w:val="007B4F87"/>
    <w:rsid w:val="007B7EBA"/>
    <w:rsid w:val="007C3B8B"/>
    <w:rsid w:val="007C40EC"/>
    <w:rsid w:val="007D4019"/>
    <w:rsid w:val="007D5B2E"/>
    <w:rsid w:val="007F28E9"/>
    <w:rsid w:val="007F2AB8"/>
    <w:rsid w:val="007F6245"/>
    <w:rsid w:val="00804F7C"/>
    <w:rsid w:val="00807680"/>
    <w:rsid w:val="0081365E"/>
    <w:rsid w:val="00813ED5"/>
    <w:rsid w:val="00816EED"/>
    <w:rsid w:val="0082162A"/>
    <w:rsid w:val="008218E0"/>
    <w:rsid w:val="0082648D"/>
    <w:rsid w:val="0084017D"/>
    <w:rsid w:val="0084305F"/>
    <w:rsid w:val="00843082"/>
    <w:rsid w:val="00850E3B"/>
    <w:rsid w:val="00852C72"/>
    <w:rsid w:val="00860572"/>
    <w:rsid w:val="0086268C"/>
    <w:rsid w:val="008640E8"/>
    <w:rsid w:val="00865B3F"/>
    <w:rsid w:val="00871AA8"/>
    <w:rsid w:val="00875736"/>
    <w:rsid w:val="0088670A"/>
    <w:rsid w:val="00886799"/>
    <w:rsid w:val="008872B5"/>
    <w:rsid w:val="0088796E"/>
    <w:rsid w:val="00895B1D"/>
    <w:rsid w:val="008A16A6"/>
    <w:rsid w:val="008A16D4"/>
    <w:rsid w:val="008A48E6"/>
    <w:rsid w:val="008B0A29"/>
    <w:rsid w:val="008B4F74"/>
    <w:rsid w:val="008B78DA"/>
    <w:rsid w:val="008C61D7"/>
    <w:rsid w:val="008C6E96"/>
    <w:rsid w:val="008D2C99"/>
    <w:rsid w:val="008D457C"/>
    <w:rsid w:val="008D65D6"/>
    <w:rsid w:val="008E12A4"/>
    <w:rsid w:val="008E2D75"/>
    <w:rsid w:val="008E3116"/>
    <w:rsid w:val="008E3505"/>
    <w:rsid w:val="008E52BA"/>
    <w:rsid w:val="008F1599"/>
    <w:rsid w:val="00903DB2"/>
    <w:rsid w:val="009063B6"/>
    <w:rsid w:val="009119A2"/>
    <w:rsid w:val="00915F3E"/>
    <w:rsid w:val="00925D3B"/>
    <w:rsid w:val="0093573A"/>
    <w:rsid w:val="00937FFD"/>
    <w:rsid w:val="009418E7"/>
    <w:rsid w:val="009474B3"/>
    <w:rsid w:val="00947BC0"/>
    <w:rsid w:val="00951443"/>
    <w:rsid w:val="00953AB1"/>
    <w:rsid w:val="009731A8"/>
    <w:rsid w:val="00976C39"/>
    <w:rsid w:val="009800CF"/>
    <w:rsid w:val="00986614"/>
    <w:rsid w:val="00986B5C"/>
    <w:rsid w:val="00993D66"/>
    <w:rsid w:val="0099656F"/>
    <w:rsid w:val="00996E69"/>
    <w:rsid w:val="009A3777"/>
    <w:rsid w:val="009A64FE"/>
    <w:rsid w:val="009B2242"/>
    <w:rsid w:val="009B6ECD"/>
    <w:rsid w:val="009C0657"/>
    <w:rsid w:val="009C2D81"/>
    <w:rsid w:val="009C2DAE"/>
    <w:rsid w:val="009C7DF4"/>
    <w:rsid w:val="009D39DD"/>
    <w:rsid w:val="009D465E"/>
    <w:rsid w:val="009D5B69"/>
    <w:rsid w:val="009E2ACA"/>
    <w:rsid w:val="009E6CC4"/>
    <w:rsid w:val="009F0126"/>
    <w:rsid w:val="009F11FC"/>
    <w:rsid w:val="009F3134"/>
    <w:rsid w:val="009F5739"/>
    <w:rsid w:val="00A059F6"/>
    <w:rsid w:val="00A13908"/>
    <w:rsid w:val="00A14646"/>
    <w:rsid w:val="00A16EAB"/>
    <w:rsid w:val="00A200C6"/>
    <w:rsid w:val="00A201F8"/>
    <w:rsid w:val="00A20AC7"/>
    <w:rsid w:val="00A22A97"/>
    <w:rsid w:val="00A23BA7"/>
    <w:rsid w:val="00A315BA"/>
    <w:rsid w:val="00A31C6C"/>
    <w:rsid w:val="00A34A4A"/>
    <w:rsid w:val="00A3595E"/>
    <w:rsid w:val="00A37150"/>
    <w:rsid w:val="00A37A5B"/>
    <w:rsid w:val="00A4687E"/>
    <w:rsid w:val="00A47C5E"/>
    <w:rsid w:val="00A5097C"/>
    <w:rsid w:val="00A52A0A"/>
    <w:rsid w:val="00A533BE"/>
    <w:rsid w:val="00A54D04"/>
    <w:rsid w:val="00A60360"/>
    <w:rsid w:val="00A648A6"/>
    <w:rsid w:val="00A75B3C"/>
    <w:rsid w:val="00A76C6E"/>
    <w:rsid w:val="00A87DD5"/>
    <w:rsid w:val="00A939E4"/>
    <w:rsid w:val="00AA0E7F"/>
    <w:rsid w:val="00AB458A"/>
    <w:rsid w:val="00AB7CFC"/>
    <w:rsid w:val="00AC4B5D"/>
    <w:rsid w:val="00AC4BBE"/>
    <w:rsid w:val="00AD5BE2"/>
    <w:rsid w:val="00AD6410"/>
    <w:rsid w:val="00AE67DE"/>
    <w:rsid w:val="00AE6EA3"/>
    <w:rsid w:val="00AF4507"/>
    <w:rsid w:val="00B0354A"/>
    <w:rsid w:val="00B13A53"/>
    <w:rsid w:val="00B20F85"/>
    <w:rsid w:val="00B21316"/>
    <w:rsid w:val="00B2455E"/>
    <w:rsid w:val="00B2701A"/>
    <w:rsid w:val="00B31529"/>
    <w:rsid w:val="00B37FFE"/>
    <w:rsid w:val="00B53B8C"/>
    <w:rsid w:val="00B53E35"/>
    <w:rsid w:val="00B560A7"/>
    <w:rsid w:val="00B6144E"/>
    <w:rsid w:val="00B625D5"/>
    <w:rsid w:val="00B72BC5"/>
    <w:rsid w:val="00B77981"/>
    <w:rsid w:val="00B81F10"/>
    <w:rsid w:val="00B82530"/>
    <w:rsid w:val="00B87493"/>
    <w:rsid w:val="00B9016D"/>
    <w:rsid w:val="00B90A9D"/>
    <w:rsid w:val="00B9223B"/>
    <w:rsid w:val="00B948E3"/>
    <w:rsid w:val="00BA24A4"/>
    <w:rsid w:val="00BA6964"/>
    <w:rsid w:val="00BB4D5F"/>
    <w:rsid w:val="00BB6CF8"/>
    <w:rsid w:val="00BC40FD"/>
    <w:rsid w:val="00BC57B9"/>
    <w:rsid w:val="00BD5648"/>
    <w:rsid w:val="00BE108D"/>
    <w:rsid w:val="00BE1C95"/>
    <w:rsid w:val="00BE6C17"/>
    <w:rsid w:val="00BE7342"/>
    <w:rsid w:val="00BF0E56"/>
    <w:rsid w:val="00C0045B"/>
    <w:rsid w:val="00C0494C"/>
    <w:rsid w:val="00C22F16"/>
    <w:rsid w:val="00C26FAD"/>
    <w:rsid w:val="00C30083"/>
    <w:rsid w:val="00C3500E"/>
    <w:rsid w:val="00C37FAD"/>
    <w:rsid w:val="00C4090F"/>
    <w:rsid w:val="00C41267"/>
    <w:rsid w:val="00C421EB"/>
    <w:rsid w:val="00C45C13"/>
    <w:rsid w:val="00C47C89"/>
    <w:rsid w:val="00C53D29"/>
    <w:rsid w:val="00C54B19"/>
    <w:rsid w:val="00C730E2"/>
    <w:rsid w:val="00C73F0B"/>
    <w:rsid w:val="00C74356"/>
    <w:rsid w:val="00C805CA"/>
    <w:rsid w:val="00C81982"/>
    <w:rsid w:val="00C84158"/>
    <w:rsid w:val="00C90BB8"/>
    <w:rsid w:val="00C91711"/>
    <w:rsid w:val="00C9242B"/>
    <w:rsid w:val="00CB01E5"/>
    <w:rsid w:val="00CB2BC5"/>
    <w:rsid w:val="00CB7E93"/>
    <w:rsid w:val="00CC06C0"/>
    <w:rsid w:val="00CD7401"/>
    <w:rsid w:val="00CE01B2"/>
    <w:rsid w:val="00CE136F"/>
    <w:rsid w:val="00CE1E33"/>
    <w:rsid w:val="00CF230C"/>
    <w:rsid w:val="00CF236C"/>
    <w:rsid w:val="00CF67CD"/>
    <w:rsid w:val="00D00FDA"/>
    <w:rsid w:val="00D038CB"/>
    <w:rsid w:val="00D06385"/>
    <w:rsid w:val="00D1045D"/>
    <w:rsid w:val="00D15CA9"/>
    <w:rsid w:val="00D209E0"/>
    <w:rsid w:val="00D22F32"/>
    <w:rsid w:val="00D248C1"/>
    <w:rsid w:val="00D2531A"/>
    <w:rsid w:val="00D31B34"/>
    <w:rsid w:val="00D3278F"/>
    <w:rsid w:val="00D440E1"/>
    <w:rsid w:val="00D5635C"/>
    <w:rsid w:val="00D67CD0"/>
    <w:rsid w:val="00D7293E"/>
    <w:rsid w:val="00D778EB"/>
    <w:rsid w:val="00D80919"/>
    <w:rsid w:val="00D8472D"/>
    <w:rsid w:val="00D86A70"/>
    <w:rsid w:val="00D86A98"/>
    <w:rsid w:val="00D91090"/>
    <w:rsid w:val="00D97E89"/>
    <w:rsid w:val="00DA027C"/>
    <w:rsid w:val="00DA1DB1"/>
    <w:rsid w:val="00DA1E12"/>
    <w:rsid w:val="00DA49F3"/>
    <w:rsid w:val="00DB0FF6"/>
    <w:rsid w:val="00DB1698"/>
    <w:rsid w:val="00DB4F42"/>
    <w:rsid w:val="00DC0DFF"/>
    <w:rsid w:val="00DC443B"/>
    <w:rsid w:val="00DD1B58"/>
    <w:rsid w:val="00DD2A94"/>
    <w:rsid w:val="00DE0A70"/>
    <w:rsid w:val="00DE1BEF"/>
    <w:rsid w:val="00DE4FD1"/>
    <w:rsid w:val="00DE60F4"/>
    <w:rsid w:val="00DF112E"/>
    <w:rsid w:val="00DF4576"/>
    <w:rsid w:val="00DF6948"/>
    <w:rsid w:val="00DF7188"/>
    <w:rsid w:val="00E04E8A"/>
    <w:rsid w:val="00E0684F"/>
    <w:rsid w:val="00E07876"/>
    <w:rsid w:val="00E10CDC"/>
    <w:rsid w:val="00E11CDF"/>
    <w:rsid w:val="00E128A4"/>
    <w:rsid w:val="00E15202"/>
    <w:rsid w:val="00E163F0"/>
    <w:rsid w:val="00E17880"/>
    <w:rsid w:val="00E20219"/>
    <w:rsid w:val="00E23887"/>
    <w:rsid w:val="00E33499"/>
    <w:rsid w:val="00E34581"/>
    <w:rsid w:val="00E35CC1"/>
    <w:rsid w:val="00E35F91"/>
    <w:rsid w:val="00E6248C"/>
    <w:rsid w:val="00E630AD"/>
    <w:rsid w:val="00E66E80"/>
    <w:rsid w:val="00E70891"/>
    <w:rsid w:val="00E71E98"/>
    <w:rsid w:val="00E752F5"/>
    <w:rsid w:val="00E91ACE"/>
    <w:rsid w:val="00E95E65"/>
    <w:rsid w:val="00E9692D"/>
    <w:rsid w:val="00EA1393"/>
    <w:rsid w:val="00EA3694"/>
    <w:rsid w:val="00EB6289"/>
    <w:rsid w:val="00EC2EDC"/>
    <w:rsid w:val="00EC4343"/>
    <w:rsid w:val="00EC5DB8"/>
    <w:rsid w:val="00ED0F69"/>
    <w:rsid w:val="00ED2113"/>
    <w:rsid w:val="00EE46A9"/>
    <w:rsid w:val="00EE4B44"/>
    <w:rsid w:val="00EE6839"/>
    <w:rsid w:val="00EF0EE9"/>
    <w:rsid w:val="00EF2105"/>
    <w:rsid w:val="00EF2D1E"/>
    <w:rsid w:val="00EF3950"/>
    <w:rsid w:val="00F01F40"/>
    <w:rsid w:val="00F040CF"/>
    <w:rsid w:val="00F04FB8"/>
    <w:rsid w:val="00F12D7D"/>
    <w:rsid w:val="00F166BA"/>
    <w:rsid w:val="00F16A03"/>
    <w:rsid w:val="00F21A66"/>
    <w:rsid w:val="00F259D6"/>
    <w:rsid w:val="00F267D7"/>
    <w:rsid w:val="00F2708F"/>
    <w:rsid w:val="00F27184"/>
    <w:rsid w:val="00F32469"/>
    <w:rsid w:val="00F35C33"/>
    <w:rsid w:val="00F35D1A"/>
    <w:rsid w:val="00F3643E"/>
    <w:rsid w:val="00F43321"/>
    <w:rsid w:val="00F4445B"/>
    <w:rsid w:val="00F445BC"/>
    <w:rsid w:val="00F539E8"/>
    <w:rsid w:val="00F54DE4"/>
    <w:rsid w:val="00F6097E"/>
    <w:rsid w:val="00F83615"/>
    <w:rsid w:val="00F94F56"/>
    <w:rsid w:val="00F96ABF"/>
    <w:rsid w:val="00FA2858"/>
    <w:rsid w:val="00FA4D71"/>
    <w:rsid w:val="00FA7FCF"/>
    <w:rsid w:val="00FB7955"/>
    <w:rsid w:val="00FC3B75"/>
    <w:rsid w:val="00FC52B8"/>
    <w:rsid w:val="00FD0596"/>
    <w:rsid w:val="00FD576F"/>
    <w:rsid w:val="00FE1DB8"/>
    <w:rsid w:val="00FE2AE0"/>
    <w:rsid w:val="00FE7246"/>
    <w:rsid w:val="00FF40B0"/>
    <w:rsid w:val="00FF42F9"/>
    <w:rsid w:val="00FF523F"/>
    <w:rsid w:val="011309E5"/>
    <w:rsid w:val="0356FC92"/>
    <w:rsid w:val="0FF128B5"/>
    <w:rsid w:val="1131D041"/>
    <w:rsid w:val="135B163D"/>
    <w:rsid w:val="17D3903D"/>
    <w:rsid w:val="20226A21"/>
    <w:rsid w:val="29182782"/>
    <w:rsid w:val="2C5B1304"/>
    <w:rsid w:val="34901406"/>
    <w:rsid w:val="3CD63716"/>
    <w:rsid w:val="3EB37C79"/>
    <w:rsid w:val="45F643A9"/>
    <w:rsid w:val="51820E23"/>
    <w:rsid w:val="531DDE84"/>
    <w:rsid w:val="62766E85"/>
    <w:rsid w:val="664A29C4"/>
    <w:rsid w:val="712259C9"/>
    <w:rsid w:val="7C19EF5E"/>
    <w:rsid w:val="7DA1D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>
      <o:colormru v:ext="edit" colors="#00c,lime,#90c,#f90"/>
    </o:shapedefaults>
    <o:shapelayout v:ext="edit">
      <o:idmap v:ext="edit" data="1"/>
    </o:shapelayout>
  </w:shapeDefaults>
  <w:decimalSymbol w:val=","/>
  <w:listSeparator w:val=";"/>
  <w14:docId w14:val="7BC512CE"/>
  <w15:docId w15:val="{485D0047-B648-4623-9420-759C6D7B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50"/>
    <w:pPr>
      <w:spacing w:after="0" w:line="240" w:lineRule="auto"/>
    </w:pPr>
    <w:rPr>
      <w:rFonts w:ascii="Times New Roman" w:hAnsi="Times New Roman"/>
    </w:rPr>
  </w:style>
  <w:style w:type="paragraph" w:styleId="Overskrift1">
    <w:name w:val="heading 1"/>
    <w:aliases w:val="Niv.1 FKB"/>
    <w:basedOn w:val="Normal"/>
    <w:next w:val="Normal"/>
    <w:link w:val="Overskrift1Tegn"/>
    <w:autoRedefine/>
    <w:uiPriority w:val="9"/>
    <w:qFormat/>
    <w:rsid w:val="008B78DA"/>
    <w:pPr>
      <w:keepNext/>
      <w:keepLines/>
      <w:numPr>
        <w:numId w:val="27"/>
      </w:numPr>
      <w:pBdr>
        <w:top w:val="single" w:sz="36" w:space="1" w:color="auto"/>
      </w:pBdr>
      <w:spacing w:before="480"/>
      <w:outlineLvl w:val="0"/>
    </w:pPr>
    <w:rPr>
      <w:rFonts w:ascii="Verdana" w:eastAsiaTheme="majorEastAsia" w:hAnsi="Verdana" w:cs="Arial"/>
      <w:b/>
      <w:bCs/>
      <w:sz w:val="28"/>
      <w:szCs w:val="28"/>
    </w:rPr>
  </w:style>
  <w:style w:type="paragraph" w:styleId="Overskrift2">
    <w:name w:val="heading 2"/>
    <w:aliases w:val="Niv.2 FKB"/>
    <w:basedOn w:val="Normal"/>
    <w:next w:val="Normal"/>
    <w:link w:val="Overskrift2Tegn"/>
    <w:autoRedefine/>
    <w:unhideWhenUsed/>
    <w:qFormat/>
    <w:rsid w:val="008B78DA"/>
    <w:pPr>
      <w:keepNext/>
      <w:keepLines/>
      <w:numPr>
        <w:ilvl w:val="1"/>
        <w:numId w:val="27"/>
      </w:numPr>
      <w:pBdr>
        <w:bottom w:val="single" w:sz="18" w:space="1" w:color="auto"/>
      </w:pBdr>
      <w:spacing w:before="320" w:after="120"/>
      <w:outlineLvl w:val="1"/>
    </w:pPr>
    <w:rPr>
      <w:rFonts w:ascii="Arial" w:eastAsiaTheme="majorEastAsia" w:hAnsi="Arial" w:cs="Arial"/>
      <w:b/>
      <w:bCs/>
      <w:sz w:val="24"/>
      <w:szCs w:val="24"/>
    </w:rPr>
  </w:style>
  <w:style w:type="paragraph" w:styleId="Overskrift3">
    <w:name w:val="heading 3"/>
    <w:aliases w:val="Niv.3 FKB"/>
    <w:basedOn w:val="Normal"/>
    <w:next w:val="Normal"/>
    <w:link w:val="Overskrift3Tegn"/>
    <w:autoRedefine/>
    <w:uiPriority w:val="9"/>
    <w:unhideWhenUsed/>
    <w:qFormat/>
    <w:rsid w:val="008B78DA"/>
    <w:pPr>
      <w:keepNext/>
      <w:keepLines/>
      <w:numPr>
        <w:ilvl w:val="2"/>
        <w:numId w:val="27"/>
      </w:numPr>
      <w:pBdr>
        <w:bottom w:val="single" w:sz="6" w:space="1" w:color="auto"/>
      </w:pBdr>
      <w:spacing w:line="276" w:lineRule="auto"/>
      <w:outlineLvl w:val="2"/>
    </w:pPr>
    <w:rPr>
      <w:rFonts w:ascii="Arial" w:eastAsiaTheme="majorEastAsia" w:hAnsi="Arial" w:cs="Arial"/>
      <w:b/>
      <w:bCs/>
      <w:sz w:val="24"/>
      <w:szCs w:val="24"/>
    </w:rPr>
  </w:style>
  <w:style w:type="paragraph" w:styleId="Overskrift4">
    <w:name w:val="heading 4"/>
    <w:aliases w:val="Niv.4 FKB,h4"/>
    <w:basedOn w:val="Normal"/>
    <w:next w:val="Normal"/>
    <w:link w:val="Overskrift4Tegn"/>
    <w:autoRedefine/>
    <w:uiPriority w:val="9"/>
    <w:unhideWhenUsed/>
    <w:qFormat/>
    <w:rsid w:val="0088796E"/>
    <w:pPr>
      <w:keepNext/>
      <w:keepLines/>
      <w:numPr>
        <w:ilvl w:val="3"/>
        <w:numId w:val="27"/>
      </w:numPr>
      <w:spacing w:before="200"/>
      <w:outlineLvl w:val="3"/>
    </w:pPr>
    <w:rPr>
      <w:rFonts w:ascii="Arial" w:eastAsiaTheme="majorEastAsia" w:hAnsi="Arial" w:cs="Arial"/>
      <w:b/>
      <w:bCs/>
      <w:i/>
      <w:iCs/>
      <w:sz w:val="24"/>
      <w:szCs w:val="24"/>
    </w:rPr>
  </w:style>
  <w:style w:type="paragraph" w:styleId="Overskrift5">
    <w:name w:val="heading 5"/>
    <w:aliases w:val="Niv.5 FKB,h5"/>
    <w:basedOn w:val="Normal"/>
    <w:next w:val="Normal"/>
    <w:link w:val="Overskrift5Tegn"/>
    <w:autoRedefine/>
    <w:uiPriority w:val="9"/>
    <w:unhideWhenUsed/>
    <w:qFormat/>
    <w:rsid w:val="003650F2"/>
    <w:pPr>
      <w:keepNext/>
      <w:keepLines/>
      <w:numPr>
        <w:ilvl w:val="4"/>
        <w:numId w:val="27"/>
      </w:numPr>
      <w:spacing w:before="200"/>
      <w:outlineLvl w:val="4"/>
    </w:pPr>
    <w:rPr>
      <w:rFonts w:ascii="Arial" w:eastAsiaTheme="majorEastAsia" w:hAnsi="Arial" w:cs="Arial"/>
      <w:b/>
      <w:i/>
      <w:sz w:val="24"/>
      <w:szCs w:val="24"/>
    </w:rPr>
  </w:style>
  <w:style w:type="paragraph" w:styleId="Overskrift6">
    <w:name w:val="heading 6"/>
    <w:aliases w:val="Niv.6 FKB,h6"/>
    <w:basedOn w:val="Normal"/>
    <w:next w:val="Normal"/>
    <w:link w:val="Overskrift6Tegn"/>
    <w:autoRedefine/>
    <w:uiPriority w:val="9"/>
    <w:unhideWhenUsed/>
    <w:qFormat/>
    <w:rsid w:val="003650F2"/>
    <w:pPr>
      <w:keepNext/>
      <w:keepLines/>
      <w:numPr>
        <w:ilvl w:val="5"/>
        <w:numId w:val="27"/>
      </w:numPr>
      <w:spacing w:before="200"/>
      <w:outlineLvl w:val="5"/>
    </w:pPr>
    <w:rPr>
      <w:rFonts w:ascii="Arial" w:eastAsiaTheme="majorEastAsia" w:hAnsi="Arial" w:cs="Arial"/>
      <w:i/>
      <w:iCs/>
      <w:sz w:val="24"/>
      <w:szCs w:val="24"/>
    </w:rPr>
  </w:style>
  <w:style w:type="paragraph" w:styleId="Overskrift7">
    <w:name w:val="heading 7"/>
    <w:aliases w:val="Niv.7 FKB"/>
    <w:basedOn w:val="Normal"/>
    <w:next w:val="Normal"/>
    <w:link w:val="Overskrift7Tegn"/>
    <w:autoRedefine/>
    <w:uiPriority w:val="9"/>
    <w:unhideWhenUsed/>
    <w:qFormat/>
    <w:rsid w:val="003650F2"/>
    <w:pPr>
      <w:keepNext/>
      <w:keepLines/>
      <w:numPr>
        <w:ilvl w:val="6"/>
        <w:numId w:val="27"/>
      </w:numPr>
      <w:spacing w:before="200"/>
      <w:outlineLvl w:val="6"/>
    </w:pPr>
    <w:rPr>
      <w:rFonts w:ascii="Arial" w:eastAsiaTheme="majorEastAsia" w:hAnsi="Arial" w:cs="Arial"/>
      <w:i/>
      <w:iCs/>
      <w:sz w:val="24"/>
      <w:szCs w:val="24"/>
    </w:rPr>
  </w:style>
  <w:style w:type="paragraph" w:styleId="Overskrift8">
    <w:name w:val="heading 8"/>
    <w:basedOn w:val="Normal"/>
    <w:next w:val="Normal"/>
    <w:link w:val="Overskrift8Tegn"/>
    <w:uiPriority w:val="9"/>
    <w:unhideWhenUsed/>
    <w:qFormat/>
    <w:rsid w:val="003650F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Overskrift9">
    <w:name w:val="heading 9"/>
    <w:basedOn w:val="Normal"/>
    <w:next w:val="Normal"/>
    <w:uiPriority w:val="9"/>
    <w:semiHidden/>
    <w:unhideWhenUsed/>
    <w:qFormat/>
    <w:rsid w:val="0016133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Eksempel">
    <w:name w:val="Eksempel"/>
    <w:basedOn w:val="Normal"/>
    <w:rsid w:val="0016133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  <w:rPr>
      <w:rFonts w:ascii="Courier New" w:hAnsi="Courier New"/>
      <w:sz w:val="20"/>
    </w:rPr>
  </w:style>
  <w:style w:type="paragraph" w:customStyle="1" w:styleId="Definisjon">
    <w:name w:val="Definisjon"/>
    <w:basedOn w:val="Normal"/>
    <w:rsid w:val="00161330"/>
    <w:pPr>
      <w:pBdr>
        <w:top w:val="double" w:sz="6" w:space="2" w:color="auto"/>
        <w:left w:val="double" w:sz="6" w:space="2" w:color="auto"/>
        <w:bottom w:val="double" w:sz="6" w:space="2" w:color="auto"/>
        <w:right w:val="double" w:sz="6" w:space="2" w:color="auto"/>
      </w:pBdr>
    </w:pPr>
    <w:rPr>
      <w:rFonts w:ascii="Courier New" w:hAnsi="Courier New"/>
      <w:b/>
      <w:sz w:val="20"/>
    </w:rPr>
  </w:style>
  <w:style w:type="paragraph" w:customStyle="1" w:styleId="NotaBene">
    <w:name w:val="Nota Bene"/>
    <w:basedOn w:val="Normal"/>
    <w:rsid w:val="00161330"/>
    <w:pPr>
      <w:ind w:left="1134" w:right="284" w:hanging="1134"/>
    </w:pPr>
    <w:rPr>
      <w:i/>
      <w:sz w:val="20"/>
    </w:rPr>
  </w:style>
  <w:style w:type="paragraph" w:customStyle="1" w:styleId="Bullet1">
    <w:name w:val="Bullet 1"/>
    <w:basedOn w:val="Normal"/>
    <w:rsid w:val="00161330"/>
    <w:pPr>
      <w:ind w:left="2268" w:hanging="283"/>
    </w:pPr>
  </w:style>
  <w:style w:type="paragraph" w:customStyle="1" w:styleId="Absolutt">
    <w:name w:val="Absolutt"/>
    <w:basedOn w:val="Normal"/>
    <w:rsid w:val="00161330"/>
    <w:rPr>
      <w:rFonts w:ascii="Courier New" w:hAnsi="Courier New"/>
      <w:sz w:val="20"/>
    </w:rPr>
  </w:style>
  <w:style w:type="paragraph" w:customStyle="1" w:styleId="Tabell3">
    <w:name w:val="Tabell 3"/>
    <w:basedOn w:val="Normal"/>
    <w:rsid w:val="00161330"/>
    <w:rPr>
      <w:sz w:val="20"/>
    </w:rPr>
  </w:style>
  <w:style w:type="paragraph" w:styleId="Topptekst">
    <w:name w:val="header"/>
    <w:basedOn w:val="Normal"/>
    <w:rsid w:val="00161330"/>
    <w:pPr>
      <w:pBdr>
        <w:bottom w:val="single" w:sz="6" w:space="3" w:color="auto"/>
      </w:pBdr>
      <w:tabs>
        <w:tab w:val="right" w:pos="8306"/>
      </w:tabs>
    </w:pPr>
    <w:rPr>
      <w:rFonts w:ascii="Arial" w:hAnsi="Arial"/>
      <w:b/>
    </w:rPr>
  </w:style>
  <w:style w:type="paragraph" w:styleId="Bunntekst">
    <w:name w:val="footer"/>
    <w:basedOn w:val="Normal"/>
    <w:rsid w:val="00161330"/>
    <w:pPr>
      <w:pBdr>
        <w:top w:val="single" w:sz="6" w:space="3" w:color="auto"/>
      </w:pBdr>
      <w:tabs>
        <w:tab w:val="center" w:pos="4153"/>
        <w:tab w:val="right" w:pos="8306"/>
      </w:tabs>
      <w:jc w:val="center"/>
    </w:pPr>
    <w:rPr>
      <w:rFonts w:ascii="Arial" w:hAnsi="Arial"/>
      <w:sz w:val="20"/>
    </w:rPr>
  </w:style>
  <w:style w:type="character" w:styleId="Sidetall">
    <w:name w:val="page number"/>
    <w:basedOn w:val="Standardskriftforavsnitt"/>
    <w:rsid w:val="00161330"/>
  </w:style>
  <w:style w:type="paragraph" w:customStyle="1" w:styleId="Tabelltekst">
    <w:name w:val="Tabelltekst"/>
    <w:basedOn w:val="Normal"/>
    <w:rsid w:val="00161330"/>
    <w:pPr>
      <w:widowControl w:val="0"/>
    </w:pPr>
    <w:rPr>
      <w:sz w:val="18"/>
    </w:rPr>
  </w:style>
  <w:style w:type="paragraph" w:customStyle="1" w:styleId="Tett">
    <w:name w:val="Tett"/>
    <w:basedOn w:val="Normal"/>
    <w:rsid w:val="00161330"/>
    <w:pPr>
      <w:keepNext/>
      <w:keepLines/>
      <w:widowControl w:val="0"/>
      <w:spacing w:after="120"/>
      <w:ind w:left="3970" w:hanging="1276"/>
    </w:pPr>
    <w:rPr>
      <w:spacing w:val="-10"/>
      <w:sz w:val="20"/>
    </w:rPr>
  </w:style>
  <w:style w:type="paragraph" w:customStyle="1" w:styleId="Tabelltekst2">
    <w:name w:val="Tabelltekst2"/>
    <w:basedOn w:val="Normal"/>
    <w:next w:val="Normal"/>
    <w:rsid w:val="00161330"/>
    <w:rPr>
      <w:sz w:val="16"/>
    </w:rPr>
  </w:style>
  <w:style w:type="paragraph" w:customStyle="1" w:styleId="Eksempel2">
    <w:name w:val="Eksempel 2"/>
    <w:basedOn w:val="Normal"/>
    <w:rsid w:val="00161330"/>
    <w:rPr>
      <w:rFonts w:ascii="Courier New" w:hAnsi="Courier New"/>
      <w:sz w:val="16"/>
    </w:rPr>
  </w:style>
  <w:style w:type="paragraph" w:customStyle="1" w:styleId="termdef">
    <w:name w:val="term_def"/>
    <w:basedOn w:val="Normal"/>
    <w:rsid w:val="00161330"/>
    <w:pPr>
      <w:ind w:left="2098" w:hanging="1418"/>
    </w:pPr>
    <w:rPr>
      <w:sz w:val="20"/>
    </w:rPr>
  </w:style>
  <w:style w:type="paragraph" w:customStyle="1" w:styleId="Blank">
    <w:name w:val="Blank"/>
    <w:basedOn w:val="Normal"/>
    <w:next w:val="Normal"/>
    <w:rsid w:val="00161330"/>
    <w:pPr>
      <w:pageBreakBefore/>
      <w:widowControl w:val="0"/>
      <w:spacing w:before="5670"/>
      <w:jc w:val="center"/>
    </w:pPr>
  </w:style>
  <w:style w:type="paragraph" w:customStyle="1" w:styleId="Begrep">
    <w:name w:val="Begrep"/>
    <w:basedOn w:val="Normal"/>
    <w:rsid w:val="00161330"/>
    <w:pPr>
      <w:ind w:left="2705" w:hanging="720"/>
    </w:pPr>
  </w:style>
  <w:style w:type="paragraph" w:customStyle="1" w:styleId="anormal">
    <w:name w:val="anormal"/>
    <w:basedOn w:val="Normal"/>
    <w:rsid w:val="00161330"/>
    <w:rPr>
      <w:sz w:val="20"/>
    </w:rPr>
  </w:style>
  <w:style w:type="paragraph" w:customStyle="1" w:styleId="tettinn">
    <w:name w:val="tett_inn"/>
    <w:basedOn w:val="Tett"/>
    <w:rsid w:val="00161330"/>
    <w:pPr>
      <w:ind w:left="5529"/>
    </w:pPr>
  </w:style>
  <w:style w:type="paragraph" w:styleId="Brdtekst">
    <w:name w:val="Body Text"/>
    <w:basedOn w:val="Normal"/>
    <w:rsid w:val="00161330"/>
    <w:rPr>
      <w:b/>
      <w:sz w:val="20"/>
    </w:rPr>
  </w:style>
  <w:style w:type="paragraph" w:customStyle="1" w:styleId="strekpkt">
    <w:name w:val="strekpkt"/>
    <w:basedOn w:val="anormal"/>
    <w:rsid w:val="00161330"/>
    <w:pPr>
      <w:ind w:left="1077" w:hanging="283"/>
    </w:pPr>
  </w:style>
  <w:style w:type="paragraph" w:customStyle="1" w:styleId="Overskrift">
    <w:name w:val="Overskrift"/>
    <w:basedOn w:val="Topptekst"/>
    <w:rsid w:val="00161330"/>
  </w:style>
  <w:style w:type="paragraph" w:styleId="Brdtekst2">
    <w:name w:val="Body Text 2"/>
    <w:basedOn w:val="Normal"/>
    <w:rsid w:val="00161330"/>
    <w:rPr>
      <w:i/>
      <w:sz w:val="20"/>
    </w:rPr>
  </w:style>
  <w:style w:type="character" w:styleId="Hyperkobling">
    <w:name w:val="Hyperlink"/>
    <w:basedOn w:val="Standardskriftforavsnitt"/>
    <w:uiPriority w:val="99"/>
    <w:rsid w:val="00161330"/>
    <w:rPr>
      <w:color w:val="0000FF"/>
      <w:u w:val="single"/>
    </w:rPr>
  </w:style>
  <w:style w:type="paragraph" w:customStyle="1" w:styleId="Tabletext">
    <w:name w:val="Table text"/>
    <w:rsid w:val="00161330"/>
    <w:rPr>
      <w:rFonts w:ascii="Helvetica" w:hAnsi="Helvetica"/>
      <w:sz w:val="16"/>
      <w:lang w:val="en-GB"/>
    </w:rPr>
  </w:style>
  <w:style w:type="paragraph" w:styleId="INNH1">
    <w:name w:val="toc 1"/>
    <w:basedOn w:val="Normal"/>
    <w:next w:val="Normal"/>
    <w:autoRedefine/>
    <w:uiPriority w:val="39"/>
    <w:unhideWhenUsed/>
    <w:qFormat/>
    <w:rsid w:val="00DE60F4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INNH2">
    <w:name w:val="toc 2"/>
    <w:basedOn w:val="Normal"/>
    <w:next w:val="Normal"/>
    <w:autoRedefine/>
    <w:uiPriority w:val="39"/>
    <w:unhideWhenUsed/>
    <w:qFormat/>
    <w:rsid w:val="003650F2"/>
    <w:pPr>
      <w:ind w:left="220"/>
    </w:pPr>
    <w:rPr>
      <w:rFonts w:asciiTheme="minorHAnsi" w:hAnsiTheme="minorHAnsi"/>
      <w:small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qFormat/>
    <w:rsid w:val="003650F2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INNH4">
    <w:name w:val="toc 4"/>
    <w:basedOn w:val="Normal"/>
    <w:next w:val="Normal"/>
    <w:autoRedefine/>
    <w:uiPriority w:val="39"/>
    <w:rsid w:val="00161330"/>
    <w:pPr>
      <w:ind w:left="660"/>
    </w:pPr>
    <w:rPr>
      <w:rFonts w:asciiTheme="minorHAnsi" w:hAnsi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rsid w:val="00161330"/>
    <w:pPr>
      <w:ind w:left="880"/>
    </w:pPr>
    <w:rPr>
      <w:rFonts w:asciiTheme="minorHAnsi" w:hAnsi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rsid w:val="00161330"/>
    <w:pPr>
      <w:ind w:left="1100"/>
    </w:pPr>
    <w:rPr>
      <w:rFonts w:asciiTheme="minorHAnsi" w:hAnsiTheme="minorHAnsi"/>
      <w:sz w:val="18"/>
      <w:szCs w:val="18"/>
    </w:rPr>
  </w:style>
  <w:style w:type="paragraph" w:styleId="INNH7">
    <w:name w:val="toc 7"/>
    <w:basedOn w:val="Normal"/>
    <w:next w:val="Normal"/>
    <w:autoRedefine/>
    <w:semiHidden/>
    <w:rsid w:val="00161330"/>
    <w:pPr>
      <w:ind w:left="1320"/>
    </w:pPr>
    <w:rPr>
      <w:rFonts w:asciiTheme="minorHAnsi" w:hAnsiTheme="minorHAnsi"/>
      <w:sz w:val="18"/>
      <w:szCs w:val="18"/>
    </w:rPr>
  </w:style>
  <w:style w:type="paragraph" w:styleId="INNH8">
    <w:name w:val="toc 8"/>
    <w:basedOn w:val="Normal"/>
    <w:next w:val="Normal"/>
    <w:autoRedefine/>
    <w:semiHidden/>
    <w:rsid w:val="00161330"/>
    <w:pPr>
      <w:ind w:left="1540"/>
    </w:pPr>
    <w:rPr>
      <w:rFonts w:asciiTheme="minorHAnsi" w:hAnsiTheme="minorHAnsi"/>
      <w:sz w:val="18"/>
      <w:szCs w:val="18"/>
    </w:rPr>
  </w:style>
  <w:style w:type="paragraph" w:styleId="INNH9">
    <w:name w:val="toc 9"/>
    <w:basedOn w:val="Normal"/>
    <w:next w:val="Normal"/>
    <w:autoRedefine/>
    <w:semiHidden/>
    <w:rsid w:val="00161330"/>
    <w:pPr>
      <w:ind w:left="1760"/>
    </w:pPr>
    <w:rPr>
      <w:rFonts w:asciiTheme="minorHAnsi" w:hAnsiTheme="minorHAnsi"/>
      <w:sz w:val="18"/>
      <w:szCs w:val="18"/>
    </w:rPr>
  </w:style>
  <w:style w:type="paragraph" w:styleId="Liste2">
    <w:name w:val="List 2"/>
    <w:basedOn w:val="Normal"/>
    <w:rsid w:val="00161330"/>
    <w:pPr>
      <w:ind w:left="566" w:hanging="283"/>
    </w:pPr>
    <w:rPr>
      <w:sz w:val="24"/>
    </w:rPr>
  </w:style>
  <w:style w:type="paragraph" w:styleId="Liste3">
    <w:name w:val="List 3"/>
    <w:basedOn w:val="Normal"/>
    <w:rsid w:val="00161330"/>
    <w:pPr>
      <w:ind w:left="849" w:hanging="283"/>
    </w:pPr>
    <w:rPr>
      <w:sz w:val="24"/>
    </w:rPr>
  </w:style>
  <w:style w:type="paragraph" w:styleId="Punktliste">
    <w:name w:val="List Bullet"/>
    <w:basedOn w:val="Normal"/>
    <w:autoRedefine/>
    <w:rsid w:val="00161330"/>
    <w:pPr>
      <w:ind w:left="283" w:hanging="283"/>
    </w:pPr>
    <w:rPr>
      <w:sz w:val="24"/>
    </w:rPr>
  </w:style>
  <w:style w:type="paragraph" w:styleId="Punktliste2">
    <w:name w:val="List Bullet 2"/>
    <w:basedOn w:val="Normal"/>
    <w:autoRedefine/>
    <w:rsid w:val="00161330"/>
    <w:pPr>
      <w:ind w:left="566" w:hanging="283"/>
    </w:pPr>
    <w:rPr>
      <w:sz w:val="24"/>
    </w:rPr>
  </w:style>
  <w:style w:type="paragraph" w:styleId="Liste-forts2">
    <w:name w:val="List Continue 2"/>
    <w:aliases w:val="list-2"/>
    <w:basedOn w:val="Normal"/>
    <w:rsid w:val="00161330"/>
    <w:pPr>
      <w:spacing w:after="120"/>
      <w:ind w:left="566"/>
    </w:pPr>
    <w:rPr>
      <w:sz w:val="24"/>
    </w:rPr>
  </w:style>
  <w:style w:type="paragraph" w:styleId="Tittel">
    <w:name w:val="Title"/>
    <w:basedOn w:val="Normal"/>
    <w:uiPriority w:val="10"/>
    <w:qFormat/>
    <w:rsid w:val="0016133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rdtekstinnrykk">
    <w:name w:val="Body Text Indent"/>
    <w:basedOn w:val="Normal"/>
    <w:rsid w:val="00161330"/>
    <w:pPr>
      <w:spacing w:after="120"/>
      <w:ind w:left="283"/>
    </w:pPr>
    <w:rPr>
      <w:sz w:val="24"/>
    </w:rPr>
  </w:style>
  <w:style w:type="paragraph" w:styleId="Brdtekst3">
    <w:name w:val="Body Text 3"/>
    <w:basedOn w:val="Brdtekstinnrykk"/>
    <w:rsid w:val="00161330"/>
  </w:style>
  <w:style w:type="paragraph" w:styleId="Undertittel">
    <w:name w:val="Subtitle"/>
    <w:basedOn w:val="Normal"/>
    <w:uiPriority w:val="11"/>
    <w:qFormat/>
    <w:rsid w:val="001613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Innhold2">
    <w:name w:val="Innhold2"/>
    <w:basedOn w:val="Overskrift2"/>
    <w:rsid w:val="00161330"/>
    <w:pPr>
      <w:tabs>
        <w:tab w:val="num" w:pos="432"/>
      </w:tabs>
      <w:spacing w:before="240" w:after="60"/>
      <w:ind w:left="879" w:hanging="709"/>
      <w:outlineLvl w:val="9"/>
    </w:pPr>
    <w:rPr>
      <w:i/>
    </w:rPr>
  </w:style>
  <w:style w:type="paragraph" w:customStyle="1" w:styleId="Brdtekstinnrykk21">
    <w:name w:val="Brødtekstinnrykk 21"/>
    <w:basedOn w:val="Normal"/>
    <w:rsid w:val="00161330"/>
    <w:pPr>
      <w:ind w:left="708"/>
    </w:pPr>
    <w:rPr>
      <w:rFonts w:ascii="Courier New" w:hAnsi="Courier New"/>
      <w:sz w:val="20"/>
    </w:rPr>
  </w:style>
  <w:style w:type="paragraph" w:customStyle="1" w:styleId="Brdtekst21">
    <w:name w:val="Brødtekst 21"/>
    <w:basedOn w:val="Normal"/>
    <w:rsid w:val="00161330"/>
    <w:pPr>
      <w:ind w:left="708"/>
    </w:pPr>
    <w:rPr>
      <w:sz w:val="24"/>
    </w:rPr>
  </w:style>
  <w:style w:type="paragraph" w:customStyle="1" w:styleId="Brdtekstinnrykk31">
    <w:name w:val="Brødtekstinnrykk 31"/>
    <w:basedOn w:val="Normal"/>
    <w:rsid w:val="00161330"/>
    <w:pPr>
      <w:ind w:left="708"/>
    </w:pPr>
    <w:rPr>
      <w:b/>
      <w:sz w:val="24"/>
    </w:rPr>
  </w:style>
  <w:style w:type="paragraph" w:styleId="Fotnotetekst">
    <w:name w:val="footnote text"/>
    <w:basedOn w:val="Normal"/>
    <w:semiHidden/>
    <w:rsid w:val="00161330"/>
    <w:rPr>
      <w:sz w:val="20"/>
    </w:rPr>
  </w:style>
  <w:style w:type="paragraph" w:styleId="Vanliginnrykk">
    <w:name w:val="Normal Indent"/>
    <w:basedOn w:val="Normal"/>
    <w:rsid w:val="00161330"/>
    <w:pPr>
      <w:ind w:left="708"/>
    </w:pPr>
    <w:rPr>
      <w:sz w:val="24"/>
    </w:rPr>
  </w:style>
  <w:style w:type="paragraph" w:customStyle="1" w:styleId="innh">
    <w:name w:val="innh"/>
    <w:basedOn w:val="Normal"/>
    <w:rsid w:val="00161330"/>
    <w:rPr>
      <w:sz w:val="24"/>
    </w:rPr>
  </w:style>
  <w:style w:type="paragraph" w:customStyle="1" w:styleId="innh10">
    <w:name w:val="innh1"/>
    <w:basedOn w:val="Vanliginnrykk"/>
    <w:next w:val="Normal"/>
    <w:rsid w:val="00161330"/>
    <w:pPr>
      <w:tabs>
        <w:tab w:val="left" w:pos="1077"/>
        <w:tab w:val="left" w:leader="dot" w:pos="8647"/>
        <w:tab w:val="left" w:pos="9072"/>
      </w:tabs>
      <w:ind w:right="851"/>
      <w:jc w:val="right"/>
    </w:pPr>
  </w:style>
  <w:style w:type="paragraph" w:customStyle="1" w:styleId="a2">
    <w:name w:val="a2"/>
    <w:basedOn w:val="Overskrift1"/>
    <w:next w:val="Normal"/>
    <w:rsid w:val="00161330"/>
    <w:pPr>
      <w:suppressAutoHyphens/>
      <w:spacing w:before="260" w:after="260" w:line="260" w:lineRule="exact"/>
      <w:jc w:val="both"/>
      <w:outlineLvl w:val="9"/>
    </w:pPr>
    <w:rPr>
      <w:rFonts w:ascii="Helvetica" w:hAnsi="Helvetica"/>
      <w:color w:val="000000"/>
      <w:sz w:val="24"/>
      <w:lang w:val="fr-FR"/>
    </w:rPr>
  </w:style>
  <w:style w:type="paragraph" w:customStyle="1" w:styleId="a3">
    <w:name w:val="a3"/>
    <w:basedOn w:val="Overskrift2"/>
    <w:next w:val="Normal"/>
    <w:rsid w:val="00161330"/>
    <w:pPr>
      <w:tabs>
        <w:tab w:val="num" w:pos="432"/>
      </w:tabs>
      <w:suppressAutoHyphens/>
      <w:spacing w:after="240" w:line="240" w:lineRule="exact"/>
      <w:ind w:left="432" w:hanging="432"/>
      <w:jc w:val="both"/>
      <w:outlineLvl w:val="9"/>
    </w:pPr>
    <w:rPr>
      <w:rFonts w:ascii="Helvetica" w:hAnsi="Helvetica"/>
      <w:color w:val="000000"/>
      <w:sz w:val="22"/>
      <w:lang w:val="fr-FR"/>
    </w:rPr>
  </w:style>
  <w:style w:type="paragraph" w:customStyle="1" w:styleId="a4">
    <w:name w:val="a4"/>
    <w:basedOn w:val="Overskrift3"/>
    <w:next w:val="Normal"/>
    <w:rsid w:val="00161330"/>
    <w:pPr>
      <w:tabs>
        <w:tab w:val="num" w:pos="432"/>
      </w:tabs>
      <w:suppressAutoHyphens/>
      <w:spacing w:after="220" w:line="220" w:lineRule="exact"/>
      <w:ind w:left="432" w:hanging="432"/>
      <w:jc w:val="both"/>
      <w:outlineLvl w:val="9"/>
    </w:pPr>
    <w:rPr>
      <w:rFonts w:ascii="Helvetica" w:hAnsi="Helvetica"/>
      <w:color w:val="000000"/>
      <w:lang w:val="fr-FR"/>
    </w:rPr>
  </w:style>
  <w:style w:type="paragraph" w:customStyle="1" w:styleId="a5">
    <w:name w:val="a5"/>
    <w:basedOn w:val="Overskrift4"/>
    <w:next w:val="Normal"/>
    <w:rsid w:val="00161330"/>
    <w:pPr>
      <w:tabs>
        <w:tab w:val="num" w:pos="432"/>
      </w:tabs>
      <w:suppressAutoHyphens/>
      <w:spacing w:before="0" w:after="220" w:line="220" w:lineRule="exact"/>
      <w:ind w:left="432" w:hanging="432"/>
      <w:jc w:val="both"/>
      <w:outlineLvl w:val="9"/>
    </w:pPr>
    <w:rPr>
      <w:rFonts w:ascii="Helvetica" w:hAnsi="Helvetica"/>
      <w:color w:val="000000"/>
      <w:sz w:val="20"/>
      <w:lang w:val="fr-FR"/>
    </w:rPr>
  </w:style>
  <w:style w:type="paragraph" w:customStyle="1" w:styleId="a6">
    <w:name w:val="a6"/>
    <w:basedOn w:val="Overskrift5"/>
    <w:next w:val="Normal"/>
    <w:rsid w:val="00161330"/>
    <w:pPr>
      <w:tabs>
        <w:tab w:val="num" w:pos="432"/>
      </w:tabs>
      <w:suppressAutoHyphens/>
      <w:spacing w:before="0" w:after="220" w:line="220" w:lineRule="exact"/>
      <w:ind w:left="432" w:hanging="432"/>
      <w:jc w:val="both"/>
      <w:outlineLvl w:val="9"/>
    </w:pPr>
    <w:rPr>
      <w:rFonts w:ascii="Helvetica" w:hAnsi="Helvetica"/>
      <w:color w:val="000000"/>
      <w:sz w:val="20"/>
      <w:lang w:val="fr-FR"/>
    </w:rPr>
  </w:style>
  <w:style w:type="paragraph" w:customStyle="1" w:styleId="ANNEX">
    <w:name w:val="ANNEX"/>
    <w:basedOn w:val="Normal"/>
    <w:next w:val="Normal"/>
    <w:rsid w:val="00161330"/>
    <w:pPr>
      <w:keepNext/>
      <w:spacing w:after="760"/>
      <w:jc w:val="center"/>
    </w:pPr>
    <w:rPr>
      <w:rFonts w:ascii="Helvetica" w:hAnsi="Helvetica"/>
      <w:b/>
      <w:color w:val="000000"/>
      <w:sz w:val="28"/>
      <w:lang w:val="fr-FR"/>
    </w:rPr>
  </w:style>
  <w:style w:type="paragraph" w:customStyle="1" w:styleId="Definition">
    <w:name w:val="Definition"/>
    <w:basedOn w:val="Normal"/>
    <w:rsid w:val="00161330"/>
    <w:pPr>
      <w:spacing w:after="220" w:line="260" w:lineRule="exact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Doubleindentedpara">
    <w:name w:val="Double indented para"/>
    <w:rsid w:val="00161330"/>
    <w:pPr>
      <w:tabs>
        <w:tab w:val="left" w:pos="851"/>
        <w:tab w:val="left" w:pos="1134"/>
        <w:tab w:val="left" w:pos="1701"/>
        <w:tab w:val="left" w:pos="2268"/>
      </w:tabs>
      <w:spacing w:after="240"/>
      <w:ind w:left="567"/>
      <w:jc w:val="both"/>
    </w:pPr>
    <w:rPr>
      <w:rFonts w:ascii="Arial" w:hAnsi="Arial"/>
      <w:lang w:val="en-GB"/>
    </w:rPr>
  </w:style>
  <w:style w:type="paragraph" w:customStyle="1" w:styleId="Figurefootnote">
    <w:name w:val="Figure footnote"/>
    <w:basedOn w:val="Normal"/>
    <w:rsid w:val="00161330"/>
    <w:pPr>
      <w:keepNext/>
      <w:tabs>
        <w:tab w:val="left" w:pos="284"/>
      </w:tabs>
      <w:spacing w:before="200" w:after="220" w:line="200" w:lineRule="exact"/>
      <w:jc w:val="both"/>
    </w:pPr>
    <w:rPr>
      <w:rFonts w:ascii="Helvetica" w:hAnsi="Helvetica"/>
      <w:color w:val="000000"/>
      <w:sz w:val="18"/>
      <w:lang w:val="fr-FR"/>
    </w:rPr>
  </w:style>
  <w:style w:type="paragraph" w:customStyle="1" w:styleId="Figuretitle">
    <w:name w:val="Figure title"/>
    <w:basedOn w:val="Normal"/>
    <w:next w:val="Normal"/>
    <w:rsid w:val="00161330"/>
    <w:pPr>
      <w:suppressAutoHyphens/>
      <w:spacing w:before="220" w:after="220" w:line="220" w:lineRule="exact"/>
      <w:jc w:val="center"/>
    </w:pPr>
    <w:rPr>
      <w:rFonts w:ascii="Helvetica" w:hAnsi="Helvetica"/>
      <w:b/>
      <w:color w:val="000000"/>
      <w:sz w:val="20"/>
      <w:lang w:val="fr-FR"/>
    </w:rPr>
  </w:style>
  <w:style w:type="paragraph" w:customStyle="1" w:styleId="FlagPic">
    <w:name w:val="FlagPic"/>
    <w:rsid w:val="00161330"/>
    <w:rPr>
      <w:rFonts w:ascii="Tms Rmn" w:hAnsi="Tms Rmn"/>
      <w:sz w:val="3276"/>
      <w:lang w:val="en-US"/>
    </w:rPr>
  </w:style>
  <w:style w:type="character" w:styleId="Fotnotereferanse">
    <w:name w:val="footnote reference"/>
    <w:basedOn w:val="Standardskriftforavsnitt"/>
    <w:semiHidden/>
    <w:rsid w:val="00161330"/>
    <w:rPr>
      <w:rFonts w:ascii="Helvetica" w:hAnsi="Helvetica"/>
      <w:position w:val="6"/>
      <w:sz w:val="16"/>
      <w:vertAlign w:val="baseline"/>
    </w:rPr>
  </w:style>
  <w:style w:type="paragraph" w:customStyle="1" w:styleId="Formula">
    <w:name w:val="Formula"/>
    <w:basedOn w:val="Normal"/>
    <w:next w:val="Normal"/>
    <w:rsid w:val="00161330"/>
    <w:pPr>
      <w:tabs>
        <w:tab w:val="right" w:pos="10234"/>
      </w:tabs>
      <w:spacing w:after="220"/>
      <w:ind w:left="400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Introduction">
    <w:name w:val="Introduction"/>
    <w:basedOn w:val="Overskrift2"/>
    <w:next w:val="Normal"/>
    <w:rsid w:val="00161330"/>
    <w:pPr>
      <w:tabs>
        <w:tab w:val="num" w:pos="432"/>
      </w:tabs>
      <w:suppressAutoHyphens/>
      <w:spacing w:before="960" w:after="260" w:line="260" w:lineRule="exact"/>
      <w:ind w:left="432" w:hanging="432"/>
      <w:jc w:val="both"/>
      <w:outlineLvl w:val="9"/>
    </w:pPr>
    <w:rPr>
      <w:rFonts w:ascii="Helvetica" w:hAnsi="Helvetica"/>
      <w:color w:val="000000"/>
      <w:lang w:val="fr-FR"/>
    </w:rPr>
  </w:style>
  <w:style w:type="paragraph" w:styleId="Liste-forts3">
    <w:name w:val="List Continue 3"/>
    <w:aliases w:val="list-3"/>
    <w:basedOn w:val="Normal"/>
    <w:rsid w:val="00161330"/>
    <w:pPr>
      <w:tabs>
        <w:tab w:val="left" w:pos="1600"/>
      </w:tabs>
      <w:spacing w:after="220"/>
      <w:ind w:left="1202" w:hanging="403"/>
      <w:jc w:val="both"/>
    </w:pPr>
    <w:rPr>
      <w:rFonts w:ascii="Helvetica" w:hAnsi="Helvetica"/>
      <w:color w:val="000000"/>
      <w:sz w:val="20"/>
      <w:lang w:val="fr-FR"/>
    </w:rPr>
  </w:style>
  <w:style w:type="paragraph" w:styleId="Liste-forts4">
    <w:name w:val="List Continue 4"/>
    <w:aliases w:val="list-4"/>
    <w:basedOn w:val="Normal"/>
    <w:rsid w:val="00161330"/>
    <w:pPr>
      <w:tabs>
        <w:tab w:val="left" w:pos="2000"/>
      </w:tabs>
      <w:spacing w:after="220"/>
      <w:ind w:left="1605" w:hanging="403"/>
      <w:jc w:val="both"/>
    </w:pPr>
    <w:rPr>
      <w:rFonts w:ascii="Helvetica" w:hAnsi="Helvetica"/>
      <w:color w:val="000000"/>
      <w:sz w:val="20"/>
      <w:lang w:val="fr-FR"/>
    </w:rPr>
  </w:style>
  <w:style w:type="paragraph" w:styleId="Liste-forts">
    <w:name w:val="List Continue"/>
    <w:aliases w:val="list-1"/>
    <w:basedOn w:val="Normal"/>
    <w:rsid w:val="00161330"/>
    <w:pPr>
      <w:tabs>
        <w:tab w:val="left" w:pos="800"/>
      </w:tabs>
      <w:spacing w:after="220"/>
      <w:ind w:left="403" w:hanging="403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p1">
    <w:name w:val="p1"/>
    <w:basedOn w:val="Normal"/>
    <w:rsid w:val="00161330"/>
    <w:pPr>
      <w:spacing w:before="180" w:line="40" w:lineRule="atLeast"/>
      <w:jc w:val="both"/>
    </w:pPr>
    <w:rPr>
      <w:rFonts w:ascii="Helvetica" w:hAnsi="Helvetica"/>
      <w:color w:val="000000"/>
      <w:sz w:val="20"/>
    </w:rPr>
  </w:style>
  <w:style w:type="paragraph" w:customStyle="1" w:styleId="p2">
    <w:name w:val="p2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p3">
    <w:name w:val="p3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p4">
    <w:name w:val="p4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p5">
    <w:name w:val="p5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p6">
    <w:name w:val="p6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Special">
    <w:name w:val="Special"/>
    <w:basedOn w:val="Normal"/>
    <w:next w:val="Normal"/>
    <w:rsid w:val="00161330"/>
    <w:pPr>
      <w:spacing w:after="220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Tablefootnote">
    <w:name w:val="Table footnote"/>
    <w:basedOn w:val="Normal"/>
    <w:rsid w:val="00161330"/>
    <w:pPr>
      <w:tabs>
        <w:tab w:val="left" w:pos="284"/>
      </w:tabs>
      <w:spacing w:before="100" w:after="100" w:line="200" w:lineRule="exact"/>
      <w:jc w:val="both"/>
    </w:pPr>
    <w:rPr>
      <w:rFonts w:ascii="Helvetica" w:hAnsi="Helvetica"/>
      <w:color w:val="000000"/>
      <w:sz w:val="18"/>
      <w:lang w:val="fr-FR"/>
    </w:rPr>
  </w:style>
  <w:style w:type="paragraph" w:customStyle="1" w:styleId="Tabletitle">
    <w:name w:val="Table title"/>
    <w:basedOn w:val="Normal"/>
    <w:next w:val="Normal"/>
    <w:rsid w:val="00161330"/>
    <w:pPr>
      <w:keepNext/>
      <w:suppressAutoHyphens/>
      <w:spacing w:before="120" w:after="110" w:line="220" w:lineRule="exact"/>
      <w:jc w:val="center"/>
    </w:pPr>
    <w:rPr>
      <w:rFonts w:ascii="Helvetica" w:hAnsi="Helvetica"/>
      <w:b/>
      <w:sz w:val="20"/>
      <w:lang w:val="fr-FR"/>
    </w:rPr>
  </w:style>
  <w:style w:type="character" w:customStyle="1" w:styleId="TableFootNoteXref">
    <w:name w:val="TableFootNoteXref"/>
    <w:rsid w:val="00161330"/>
    <w:rPr>
      <w:position w:val="6"/>
      <w:sz w:val="16"/>
    </w:rPr>
  </w:style>
  <w:style w:type="paragraph" w:customStyle="1" w:styleId="Terms">
    <w:name w:val="Term(s)"/>
    <w:basedOn w:val="Normal"/>
    <w:next w:val="Definition"/>
    <w:rsid w:val="00161330"/>
    <w:pPr>
      <w:keepNext/>
      <w:tabs>
        <w:tab w:val="left" w:pos="567"/>
      </w:tabs>
      <w:spacing w:line="220" w:lineRule="exact"/>
    </w:pPr>
    <w:rPr>
      <w:rFonts w:ascii="Helvetica" w:hAnsi="Helvetica"/>
      <w:b/>
      <w:color w:val="000000"/>
      <w:sz w:val="20"/>
      <w:lang w:val="fr-FR"/>
    </w:rPr>
  </w:style>
  <w:style w:type="paragraph" w:customStyle="1" w:styleId="zzContents">
    <w:name w:val="zzContents"/>
    <w:basedOn w:val="Introduction"/>
    <w:next w:val="INNH1"/>
    <w:rsid w:val="00161330"/>
    <w:pPr>
      <w:jc w:val="left"/>
    </w:pPr>
  </w:style>
  <w:style w:type="paragraph" w:customStyle="1" w:styleId="zzCover">
    <w:name w:val="zzCover"/>
    <w:basedOn w:val="Normal"/>
    <w:rsid w:val="00161330"/>
    <w:pPr>
      <w:spacing w:after="220"/>
      <w:jc w:val="right"/>
    </w:pPr>
    <w:rPr>
      <w:rFonts w:ascii="Helvetica" w:hAnsi="Helvetica"/>
      <w:b/>
      <w:color w:val="000000"/>
      <w:sz w:val="24"/>
      <w:lang w:val="fr-FR"/>
    </w:rPr>
  </w:style>
  <w:style w:type="paragraph" w:customStyle="1" w:styleId="zzForeword">
    <w:name w:val="zzForeword"/>
    <w:basedOn w:val="Introduction"/>
    <w:next w:val="Normal"/>
    <w:rsid w:val="00161330"/>
    <w:pPr>
      <w:jc w:val="left"/>
    </w:pPr>
  </w:style>
  <w:style w:type="paragraph" w:customStyle="1" w:styleId="zzHelp">
    <w:name w:val="zzHelp"/>
    <w:basedOn w:val="Normal"/>
    <w:rsid w:val="00161330"/>
    <w:pPr>
      <w:spacing w:after="220" w:line="220" w:lineRule="exact"/>
      <w:jc w:val="both"/>
    </w:pPr>
    <w:rPr>
      <w:rFonts w:ascii="Helvetica" w:hAnsi="Helvetica"/>
      <w:color w:val="008000"/>
      <w:sz w:val="20"/>
      <w:lang w:val="fr-FR"/>
    </w:rPr>
  </w:style>
  <w:style w:type="character" w:customStyle="1" w:styleId="zzISOSTDAutomation">
    <w:name w:val="zzISOSTDAutomation"/>
    <w:rsid w:val="00161330"/>
    <w:rPr>
      <w:b/>
    </w:rPr>
  </w:style>
  <w:style w:type="character" w:customStyle="1" w:styleId="zzNormalFont">
    <w:name w:val="zzNormalFont"/>
    <w:basedOn w:val="Standardskriftforavsnitt"/>
    <w:rsid w:val="00161330"/>
  </w:style>
  <w:style w:type="paragraph" w:customStyle="1" w:styleId="zzSTDTitle">
    <w:name w:val="zzSTDTitle"/>
    <w:basedOn w:val="Normal"/>
    <w:rsid w:val="00161330"/>
    <w:pPr>
      <w:pageBreakBefore/>
      <w:suppressAutoHyphens/>
      <w:spacing w:before="960" w:after="760" w:line="340" w:lineRule="exact"/>
    </w:pPr>
    <w:rPr>
      <w:rFonts w:ascii="Helvetica" w:hAnsi="Helvetica"/>
      <w:b/>
      <w:color w:val="000000"/>
      <w:sz w:val="32"/>
      <w:lang w:val="fr-FR"/>
    </w:rPr>
  </w:style>
  <w:style w:type="paragraph" w:customStyle="1" w:styleId="artist">
    <w:name w:val="artist"/>
    <w:rsid w:val="00161330"/>
    <w:rPr>
      <w:lang w:val="en-US"/>
    </w:rPr>
  </w:style>
  <w:style w:type="character" w:customStyle="1" w:styleId="CODE">
    <w:name w:val="CODE"/>
    <w:basedOn w:val="Standardskriftforavsnitt"/>
    <w:rsid w:val="00161330"/>
    <w:rPr>
      <w:rFonts w:ascii="Courier New" w:hAnsi="Courier New"/>
    </w:rPr>
  </w:style>
  <w:style w:type="paragraph" w:styleId="Hilsen">
    <w:name w:val="Closing"/>
    <w:basedOn w:val="Normal"/>
    <w:rsid w:val="00161330"/>
    <w:pPr>
      <w:spacing w:after="220"/>
      <w:ind w:left="4252"/>
      <w:jc w:val="both"/>
    </w:pPr>
    <w:rPr>
      <w:rFonts w:ascii="Helvetica" w:hAnsi="Helvetica"/>
      <w:color w:val="000000"/>
      <w:sz w:val="20"/>
      <w:lang w:val="fr-FR"/>
    </w:rPr>
  </w:style>
  <w:style w:type="paragraph" w:customStyle="1" w:styleId="ISOLogo">
    <w:name w:val="ISOLogo"/>
    <w:rsid w:val="00161330"/>
    <w:pPr>
      <w:spacing w:before="180" w:line="40" w:lineRule="atLeast"/>
      <w:jc w:val="both"/>
    </w:pPr>
    <w:rPr>
      <w:rFonts w:ascii="Helvetica" w:hAnsi="Helvetica"/>
      <w:color w:val="000000"/>
      <w:lang w:val="en-GB"/>
    </w:rPr>
  </w:style>
  <w:style w:type="paragraph" w:customStyle="1" w:styleId="Note">
    <w:name w:val="Note"/>
    <w:basedOn w:val="Normal"/>
    <w:rsid w:val="00161330"/>
    <w:pPr>
      <w:spacing w:after="220" w:line="200" w:lineRule="exact"/>
      <w:jc w:val="both"/>
    </w:pPr>
    <w:rPr>
      <w:rFonts w:ascii="Helvetica" w:hAnsi="Helvetica"/>
      <w:color w:val="000000"/>
      <w:sz w:val="18"/>
      <w:lang w:val="fr-FR"/>
    </w:rPr>
  </w:style>
  <w:style w:type="paragraph" w:customStyle="1" w:styleId="renfonc">
    <w:name w:val="renfonc"/>
    <w:basedOn w:val="Normal"/>
    <w:rsid w:val="00161330"/>
    <w:pPr>
      <w:tabs>
        <w:tab w:val="left" w:pos="454"/>
      </w:tabs>
      <w:spacing w:after="200"/>
      <w:ind w:left="340" w:hanging="340"/>
    </w:pPr>
    <w:rPr>
      <w:rFonts w:ascii="Helvetica" w:hAnsi="Helvetica"/>
      <w:sz w:val="20"/>
    </w:rPr>
  </w:style>
  <w:style w:type="paragraph" w:customStyle="1" w:styleId="section">
    <w:name w:val="section"/>
    <w:basedOn w:val="Normal"/>
    <w:rsid w:val="00161330"/>
    <w:pPr>
      <w:keepNext/>
      <w:spacing w:after="380"/>
      <w:jc w:val="both"/>
    </w:pPr>
    <w:rPr>
      <w:rFonts w:ascii="Helvetica" w:hAnsi="Helvetica"/>
      <w:b/>
      <w:color w:val="000000"/>
      <w:sz w:val="24"/>
      <w:lang w:val="fr-FR"/>
    </w:rPr>
  </w:style>
  <w:style w:type="paragraph" w:customStyle="1" w:styleId="ISOLogo1">
    <w:name w:val="ISOLogo1"/>
    <w:rsid w:val="00161330"/>
    <w:pPr>
      <w:spacing w:after="220"/>
      <w:jc w:val="both"/>
    </w:pPr>
    <w:rPr>
      <w:rFonts w:ascii="Helvetica" w:hAnsi="Helvetica"/>
      <w:color w:val="000000"/>
      <w:lang w:val="fr-FR"/>
    </w:rPr>
  </w:style>
  <w:style w:type="paragraph" w:customStyle="1" w:styleId="panel2hintE">
    <w:name w:val="panel2hintE"/>
    <w:rsid w:val="00161330"/>
    <w:pPr>
      <w:spacing w:after="220"/>
    </w:pPr>
    <w:rPr>
      <w:rFonts w:ascii="Helvetica" w:hAnsi="Helvetica"/>
      <w:noProof/>
      <w:color w:val="000000"/>
    </w:rPr>
  </w:style>
  <w:style w:type="paragraph" w:customStyle="1" w:styleId="ISOlogo0">
    <w:name w:val="ISOlogo"/>
    <w:rsid w:val="00161330"/>
    <w:rPr>
      <w:rFonts w:ascii="Tms Rmn" w:hAnsi="Tms Rmn"/>
      <w:noProof/>
      <w:sz w:val="3276"/>
    </w:rPr>
  </w:style>
  <w:style w:type="paragraph" w:customStyle="1" w:styleId="IsolibMLS">
    <w:name w:val="IsolibMLS"/>
    <w:rsid w:val="00161330"/>
    <w:pPr>
      <w:spacing w:after="220"/>
      <w:jc w:val="both"/>
    </w:pPr>
    <w:rPr>
      <w:rFonts w:ascii="Helvetica" w:hAnsi="Helvetica"/>
      <w:color w:val="000000"/>
      <w:lang w:val="fr-FR"/>
    </w:rPr>
  </w:style>
  <w:style w:type="paragraph" w:customStyle="1" w:styleId="indent">
    <w:name w:val="indent"/>
    <w:basedOn w:val="Normal"/>
    <w:rsid w:val="00161330"/>
    <w:pPr>
      <w:tabs>
        <w:tab w:val="left" w:pos="720"/>
      </w:tabs>
      <w:ind w:left="720" w:hanging="360"/>
    </w:pPr>
    <w:rPr>
      <w:rFonts w:ascii="Helvetica" w:hAnsi="Helvetica"/>
      <w:sz w:val="24"/>
      <w:lang w:val="en-US"/>
    </w:rPr>
  </w:style>
  <w:style w:type="character" w:styleId="Linjenummer">
    <w:name w:val="line number"/>
    <w:basedOn w:val="Standardskriftforavsnitt"/>
    <w:rsid w:val="00161330"/>
  </w:style>
  <w:style w:type="paragraph" w:customStyle="1" w:styleId="Heading">
    <w:name w:val="Heading"/>
    <w:basedOn w:val="Normal"/>
    <w:rsid w:val="00161330"/>
    <w:pPr>
      <w:spacing w:before="120" w:line="360" w:lineRule="auto"/>
    </w:pPr>
    <w:rPr>
      <w:rFonts w:ascii="Helvetica" w:hAnsi="Helvetica"/>
      <w:b/>
      <w:sz w:val="28"/>
      <w:lang w:val="en-US"/>
    </w:rPr>
  </w:style>
  <w:style w:type="paragraph" w:customStyle="1" w:styleId="Body">
    <w:name w:val="Body"/>
    <w:basedOn w:val="Normal"/>
    <w:rsid w:val="00161330"/>
    <w:rPr>
      <w:sz w:val="24"/>
      <w:lang w:val="en-US"/>
    </w:rPr>
  </w:style>
  <w:style w:type="paragraph" w:customStyle="1" w:styleId="CellBody">
    <w:name w:val="CellBody"/>
    <w:basedOn w:val="Normal"/>
    <w:rsid w:val="00161330"/>
    <w:rPr>
      <w:sz w:val="24"/>
      <w:lang w:val="en-US"/>
    </w:rPr>
  </w:style>
  <w:style w:type="paragraph" w:customStyle="1" w:styleId="CellHeading">
    <w:name w:val="CellHeading"/>
    <w:basedOn w:val="Normal"/>
    <w:rsid w:val="00161330"/>
    <w:rPr>
      <w:sz w:val="24"/>
      <w:lang w:val="en-US"/>
    </w:rPr>
  </w:style>
  <w:style w:type="paragraph" w:customStyle="1" w:styleId="Footnote">
    <w:name w:val="Footnote"/>
    <w:basedOn w:val="Normal"/>
    <w:rsid w:val="00161330"/>
    <w:rPr>
      <w:sz w:val="24"/>
      <w:lang w:val="en-US"/>
    </w:rPr>
  </w:style>
  <w:style w:type="paragraph" w:customStyle="1" w:styleId="TableFootnote0">
    <w:name w:val="TableFootnote"/>
    <w:basedOn w:val="Normal"/>
    <w:rsid w:val="00161330"/>
    <w:rPr>
      <w:sz w:val="24"/>
      <w:lang w:val="en-US"/>
    </w:rPr>
  </w:style>
  <w:style w:type="paragraph" w:customStyle="1" w:styleId="TableTitle0">
    <w:name w:val="TableTitle"/>
    <w:basedOn w:val="Normal"/>
    <w:rsid w:val="00161330"/>
    <w:rPr>
      <w:sz w:val="24"/>
      <w:lang w:val="en-US"/>
    </w:rPr>
  </w:style>
  <w:style w:type="paragraph" w:customStyle="1" w:styleId="cc">
    <w:name w:val="cc"/>
    <w:basedOn w:val="Normal"/>
    <w:rsid w:val="00161330"/>
    <w:rPr>
      <w:sz w:val="24"/>
      <w:lang w:val="en-US"/>
    </w:rPr>
  </w:style>
  <w:style w:type="paragraph" w:customStyle="1" w:styleId="CopyTo">
    <w:name w:val="CopyTo"/>
    <w:basedOn w:val="Normal"/>
    <w:rsid w:val="00161330"/>
    <w:rPr>
      <w:sz w:val="24"/>
      <w:lang w:val="en-US"/>
    </w:rPr>
  </w:style>
  <w:style w:type="paragraph" w:customStyle="1" w:styleId="From">
    <w:name w:val="From"/>
    <w:basedOn w:val="Normal"/>
    <w:rsid w:val="00161330"/>
    <w:rPr>
      <w:sz w:val="24"/>
      <w:lang w:val="en-US"/>
    </w:rPr>
  </w:style>
  <w:style w:type="paragraph" w:customStyle="1" w:styleId="Subject">
    <w:name w:val="Subject"/>
    <w:basedOn w:val="Normal"/>
    <w:rsid w:val="00161330"/>
    <w:rPr>
      <w:sz w:val="24"/>
      <w:lang w:val="en-US"/>
    </w:rPr>
  </w:style>
  <w:style w:type="paragraph" w:customStyle="1" w:styleId="Through">
    <w:name w:val="Through"/>
    <w:basedOn w:val="Normal"/>
    <w:rsid w:val="00161330"/>
    <w:rPr>
      <w:sz w:val="24"/>
      <w:lang w:val="en-US"/>
    </w:rPr>
  </w:style>
  <w:style w:type="paragraph" w:customStyle="1" w:styleId="To">
    <w:name w:val="To"/>
    <w:basedOn w:val="Normal"/>
    <w:rsid w:val="00161330"/>
    <w:rPr>
      <w:sz w:val="24"/>
      <w:lang w:val="en-US"/>
    </w:rPr>
  </w:style>
  <w:style w:type="paragraph" w:customStyle="1" w:styleId="bullet">
    <w:name w:val="bullet"/>
    <w:basedOn w:val="Normal"/>
    <w:rsid w:val="00161330"/>
    <w:pPr>
      <w:ind w:left="720" w:hanging="180"/>
    </w:pPr>
    <w:rPr>
      <w:rFonts w:ascii="Times" w:hAnsi="Times"/>
      <w:sz w:val="24"/>
      <w:lang w:val="en-US"/>
    </w:rPr>
  </w:style>
  <w:style w:type="paragraph" w:customStyle="1" w:styleId="Heading0">
    <w:name w:val="Heading 0"/>
    <w:basedOn w:val="Heading"/>
    <w:rsid w:val="00161330"/>
    <w:rPr>
      <w:b w:val="0"/>
      <w:sz w:val="24"/>
    </w:rPr>
  </w:style>
  <w:style w:type="paragraph" w:customStyle="1" w:styleId="indent2">
    <w:name w:val="indent 2"/>
    <w:basedOn w:val="indent"/>
    <w:rsid w:val="00161330"/>
    <w:pPr>
      <w:tabs>
        <w:tab w:val="clear" w:pos="720"/>
      </w:tabs>
      <w:ind w:left="2430" w:hanging="1890"/>
    </w:pPr>
    <w:rPr>
      <w:b/>
    </w:rPr>
  </w:style>
  <w:style w:type="paragraph" w:customStyle="1" w:styleId="bullet10">
    <w:name w:val="bullet 1"/>
    <w:basedOn w:val="Normal"/>
    <w:rsid w:val="00161330"/>
    <w:pPr>
      <w:tabs>
        <w:tab w:val="left" w:pos="360"/>
        <w:tab w:val="left" w:pos="1080"/>
        <w:tab w:val="left" w:pos="1440"/>
        <w:tab w:val="left" w:pos="1800"/>
        <w:tab w:val="left" w:pos="9540"/>
      </w:tabs>
    </w:pPr>
    <w:rPr>
      <w:rFonts w:ascii="Helvetica" w:hAnsi="Helvetica"/>
      <w:sz w:val="24"/>
      <w:lang w:val="en-US"/>
    </w:rPr>
  </w:style>
  <w:style w:type="paragraph" w:customStyle="1" w:styleId="ISOhdg10">
    <w:name w:val="ISOhdg10"/>
    <w:basedOn w:val="Normal"/>
    <w:rsid w:val="00161330"/>
    <w:pPr>
      <w:keepNext/>
      <w:spacing w:before="240" w:after="220"/>
      <w:jc w:val="both"/>
    </w:pPr>
    <w:rPr>
      <w:rFonts w:ascii="Univers" w:hAnsi="Univers"/>
      <w:b/>
      <w:color w:val="000000"/>
      <w:sz w:val="20"/>
      <w:lang w:val="en-US"/>
    </w:rPr>
  </w:style>
  <w:style w:type="paragraph" w:customStyle="1" w:styleId="ISOhdg11">
    <w:name w:val="ISOhdg11"/>
    <w:basedOn w:val="Normal"/>
    <w:rsid w:val="00161330"/>
    <w:pPr>
      <w:keepNext/>
      <w:spacing w:before="240" w:after="220"/>
      <w:jc w:val="both"/>
    </w:pPr>
    <w:rPr>
      <w:rFonts w:ascii="Univers" w:hAnsi="Univers"/>
      <w:b/>
      <w:color w:val="000000"/>
      <w:lang w:val="en-US"/>
    </w:rPr>
  </w:style>
  <w:style w:type="paragraph" w:customStyle="1" w:styleId="ISOanxHd">
    <w:name w:val="ISOanxHd"/>
    <w:basedOn w:val="Normal"/>
    <w:rsid w:val="00161330"/>
    <w:pPr>
      <w:keepNext/>
      <w:spacing w:after="220"/>
      <w:jc w:val="center"/>
    </w:pPr>
    <w:rPr>
      <w:rFonts w:ascii="Univers" w:hAnsi="Univers"/>
      <w:b/>
      <w:color w:val="000000"/>
      <w:sz w:val="28"/>
      <w:lang w:val="en-US"/>
    </w:rPr>
  </w:style>
  <w:style w:type="paragraph" w:customStyle="1" w:styleId="TextList">
    <w:name w:val="Text List"/>
    <w:basedOn w:val="Normal"/>
    <w:next w:val="Normal"/>
    <w:rsid w:val="00161330"/>
    <w:pPr>
      <w:keepNext/>
      <w:keepLines/>
    </w:pPr>
    <w:rPr>
      <w:rFonts w:ascii="Helvetica" w:hAnsi="Helvetica"/>
      <w:sz w:val="20"/>
    </w:rPr>
  </w:style>
  <w:style w:type="paragraph" w:customStyle="1" w:styleId="TextListEnd">
    <w:name w:val="Text List End"/>
    <w:basedOn w:val="Normal"/>
    <w:next w:val="Normal"/>
    <w:rsid w:val="00161330"/>
    <w:pPr>
      <w:keepNext/>
      <w:keepLines/>
      <w:spacing w:after="220"/>
    </w:pPr>
    <w:rPr>
      <w:rFonts w:ascii="Helvetica" w:hAnsi="Helvetica"/>
      <w:sz w:val="20"/>
    </w:rPr>
  </w:style>
  <w:style w:type="paragraph" w:styleId="Dokumentkart">
    <w:name w:val="Document Map"/>
    <w:basedOn w:val="Normal"/>
    <w:semiHidden/>
    <w:rsid w:val="00161330"/>
    <w:pPr>
      <w:shd w:val="clear" w:color="auto" w:fill="000080"/>
    </w:pPr>
    <w:rPr>
      <w:rFonts w:ascii="Tahoma" w:hAnsi="Tahoma"/>
      <w:sz w:val="20"/>
    </w:rPr>
  </w:style>
  <w:style w:type="character" w:styleId="Merknadsreferanse">
    <w:name w:val="annotation reference"/>
    <w:basedOn w:val="Standardskriftforavsnitt"/>
    <w:semiHidden/>
    <w:rsid w:val="00161330"/>
    <w:rPr>
      <w:sz w:val="16"/>
    </w:rPr>
  </w:style>
  <w:style w:type="paragraph" w:styleId="Merknadstekst">
    <w:name w:val="annotation text"/>
    <w:basedOn w:val="Normal"/>
    <w:link w:val="MerknadstekstTegn"/>
    <w:semiHidden/>
    <w:rsid w:val="00161330"/>
    <w:rPr>
      <w:sz w:val="20"/>
    </w:rPr>
  </w:style>
  <w:style w:type="paragraph" w:styleId="Indeks1">
    <w:name w:val="index 1"/>
    <w:basedOn w:val="Normal"/>
    <w:next w:val="Normal"/>
    <w:autoRedefine/>
    <w:semiHidden/>
    <w:rsid w:val="00161330"/>
    <w:rPr>
      <w:sz w:val="20"/>
      <w:lang w:val="en-GB"/>
    </w:rPr>
  </w:style>
  <w:style w:type="paragraph" w:styleId="Stikkordregisteroverskrift">
    <w:name w:val="index heading"/>
    <w:basedOn w:val="Normal"/>
    <w:next w:val="Normal"/>
    <w:semiHidden/>
    <w:rsid w:val="00161330"/>
    <w:rPr>
      <w:sz w:val="20"/>
      <w:lang w:val="en-GB"/>
    </w:rPr>
  </w:style>
  <w:style w:type="paragraph" w:customStyle="1" w:styleId="innh90">
    <w:name w:val="innh 9"/>
    <w:basedOn w:val="Normal"/>
    <w:next w:val="Normal"/>
    <w:rsid w:val="00161330"/>
    <w:pPr>
      <w:tabs>
        <w:tab w:val="right" w:leader="dot" w:pos="9270"/>
      </w:tabs>
      <w:ind w:left="1540"/>
    </w:pPr>
    <w:rPr>
      <w:sz w:val="18"/>
      <w:lang w:val="en-GB"/>
    </w:rPr>
  </w:style>
  <w:style w:type="paragraph" w:customStyle="1" w:styleId="SOSI1SIDE">
    <w:name w:val="SOSI1SIDE"/>
    <w:basedOn w:val="Normal"/>
    <w:rsid w:val="00161330"/>
    <w:pPr>
      <w:ind w:left="567"/>
    </w:pPr>
    <w:rPr>
      <w:sz w:val="28"/>
      <w:lang w:val="en-GB"/>
    </w:rPr>
  </w:style>
  <w:style w:type="paragraph" w:customStyle="1" w:styleId="Innrykk">
    <w:name w:val="Innrykk"/>
    <w:basedOn w:val="Normal"/>
    <w:rsid w:val="00161330"/>
    <w:pPr>
      <w:ind w:left="2552"/>
    </w:pPr>
    <w:rPr>
      <w:sz w:val="20"/>
      <w:lang w:val="en-GB"/>
    </w:rPr>
  </w:style>
  <w:style w:type="paragraph" w:customStyle="1" w:styleId="sst">
    <w:name w:val="sst"/>
    <w:basedOn w:val="Tabelltekst"/>
    <w:rsid w:val="00161330"/>
    <w:rPr>
      <w:lang w:val="en-GB"/>
    </w:rPr>
  </w:style>
  <w:style w:type="paragraph" w:styleId="Indeks7">
    <w:name w:val="index 7"/>
    <w:basedOn w:val="Normal"/>
    <w:next w:val="Normal"/>
    <w:autoRedefine/>
    <w:semiHidden/>
    <w:rsid w:val="00161330"/>
    <w:pPr>
      <w:ind w:left="1698"/>
    </w:pPr>
    <w:rPr>
      <w:sz w:val="20"/>
      <w:lang w:val="en-GB"/>
    </w:rPr>
  </w:style>
  <w:style w:type="paragraph" w:styleId="Indeks6">
    <w:name w:val="index 6"/>
    <w:basedOn w:val="Normal"/>
    <w:next w:val="Normal"/>
    <w:autoRedefine/>
    <w:semiHidden/>
    <w:rsid w:val="00161330"/>
    <w:pPr>
      <w:ind w:left="1415"/>
    </w:pPr>
    <w:rPr>
      <w:sz w:val="20"/>
      <w:lang w:val="en-GB"/>
    </w:rPr>
  </w:style>
  <w:style w:type="paragraph" w:styleId="Indeks5">
    <w:name w:val="index 5"/>
    <w:basedOn w:val="Normal"/>
    <w:next w:val="Normal"/>
    <w:autoRedefine/>
    <w:semiHidden/>
    <w:rsid w:val="00161330"/>
    <w:pPr>
      <w:ind w:left="1132"/>
    </w:pPr>
    <w:rPr>
      <w:sz w:val="20"/>
      <w:lang w:val="en-GB"/>
    </w:rPr>
  </w:style>
  <w:style w:type="paragraph" w:styleId="Indeks4">
    <w:name w:val="index 4"/>
    <w:basedOn w:val="Normal"/>
    <w:next w:val="Normal"/>
    <w:autoRedefine/>
    <w:semiHidden/>
    <w:rsid w:val="00161330"/>
    <w:pPr>
      <w:ind w:left="849"/>
    </w:pPr>
    <w:rPr>
      <w:sz w:val="20"/>
      <w:lang w:val="en-GB"/>
    </w:rPr>
  </w:style>
  <w:style w:type="paragraph" w:styleId="Indeks3">
    <w:name w:val="index 3"/>
    <w:basedOn w:val="Normal"/>
    <w:next w:val="Normal"/>
    <w:autoRedefine/>
    <w:semiHidden/>
    <w:rsid w:val="00161330"/>
    <w:pPr>
      <w:ind w:left="566"/>
    </w:pPr>
    <w:rPr>
      <w:sz w:val="20"/>
      <w:lang w:val="en-GB"/>
    </w:rPr>
  </w:style>
  <w:style w:type="paragraph" w:styleId="Indeks2">
    <w:name w:val="index 2"/>
    <w:basedOn w:val="Normal"/>
    <w:next w:val="Normal"/>
    <w:autoRedefine/>
    <w:semiHidden/>
    <w:rsid w:val="00161330"/>
    <w:pPr>
      <w:ind w:left="283"/>
    </w:pPr>
    <w:rPr>
      <w:sz w:val="20"/>
      <w:lang w:val="en-GB"/>
    </w:rPr>
  </w:style>
  <w:style w:type="paragraph" w:customStyle="1" w:styleId="innh91">
    <w:name w:val="innh 91"/>
    <w:basedOn w:val="Normal"/>
    <w:next w:val="Normal"/>
    <w:rsid w:val="00161330"/>
    <w:pPr>
      <w:tabs>
        <w:tab w:val="right" w:leader="underscore" w:pos="9695"/>
      </w:tabs>
      <w:ind w:left="1540"/>
    </w:pPr>
    <w:rPr>
      <w:sz w:val="20"/>
      <w:lang w:val="en-GB"/>
    </w:rPr>
  </w:style>
  <w:style w:type="paragraph" w:styleId="Brdtekstinnrykk2">
    <w:name w:val="Body Text Indent 2"/>
    <w:basedOn w:val="Normal"/>
    <w:rsid w:val="00161330"/>
    <w:pPr>
      <w:ind w:left="709"/>
    </w:pPr>
    <w:rPr>
      <w:lang w:val="en-GB"/>
    </w:rPr>
  </w:style>
  <w:style w:type="paragraph" w:styleId="Brdtekstinnrykk3">
    <w:name w:val="Body Text Indent 3"/>
    <w:basedOn w:val="Normal"/>
    <w:rsid w:val="00161330"/>
    <w:pPr>
      <w:ind w:left="709"/>
    </w:pPr>
    <w:rPr>
      <w:i/>
      <w:lang w:val="en-GB"/>
    </w:rPr>
  </w:style>
  <w:style w:type="paragraph" w:customStyle="1" w:styleId="bildetekst">
    <w:name w:val="bildetekst"/>
    <w:basedOn w:val="Normal"/>
    <w:rsid w:val="00161330"/>
    <w:rPr>
      <w:sz w:val="24"/>
    </w:rPr>
  </w:style>
  <w:style w:type="paragraph" w:customStyle="1" w:styleId="Vanliginnrykk1">
    <w:name w:val="Vanlig innrykk1"/>
    <w:basedOn w:val="Normal"/>
    <w:rsid w:val="00161330"/>
    <w:pPr>
      <w:ind w:left="708" w:right="282"/>
      <w:jc w:val="both"/>
    </w:pPr>
    <w:rPr>
      <w:sz w:val="24"/>
    </w:rPr>
  </w:style>
  <w:style w:type="paragraph" w:styleId="Indeks8">
    <w:name w:val="index 8"/>
    <w:basedOn w:val="Normal"/>
    <w:next w:val="Normal"/>
    <w:autoRedefine/>
    <w:semiHidden/>
    <w:rsid w:val="00161330"/>
    <w:pPr>
      <w:ind w:left="1600" w:hanging="200"/>
    </w:pPr>
    <w:rPr>
      <w:sz w:val="20"/>
    </w:rPr>
  </w:style>
  <w:style w:type="paragraph" w:styleId="Indeks9">
    <w:name w:val="index 9"/>
    <w:basedOn w:val="Normal"/>
    <w:next w:val="Normal"/>
    <w:autoRedefine/>
    <w:semiHidden/>
    <w:rsid w:val="00161330"/>
    <w:pPr>
      <w:ind w:left="1800" w:hanging="200"/>
    </w:pPr>
    <w:rPr>
      <w:sz w:val="20"/>
    </w:rPr>
  </w:style>
  <w:style w:type="paragraph" w:customStyle="1" w:styleId="Normal1">
    <w:name w:val="Normal 1"/>
    <w:basedOn w:val="Normal"/>
    <w:rsid w:val="00161330"/>
    <w:pPr>
      <w:tabs>
        <w:tab w:val="left" w:pos="0"/>
        <w:tab w:val="left" w:pos="566"/>
        <w:tab w:val="left" w:pos="1132"/>
        <w:tab w:val="right" w:pos="9070"/>
      </w:tabs>
      <w:spacing w:after="120"/>
    </w:pPr>
    <w:rPr>
      <w:color w:val="000000"/>
      <w:sz w:val="24"/>
    </w:rPr>
  </w:style>
  <w:style w:type="character" w:styleId="Fulgthyperkobling">
    <w:name w:val="FollowedHyperlink"/>
    <w:basedOn w:val="Standardskriftforavsnitt"/>
    <w:rsid w:val="00161330"/>
    <w:rPr>
      <w:color w:val="800080"/>
      <w:u w:val="single"/>
    </w:rPr>
  </w:style>
  <w:style w:type="paragraph" w:styleId="Bildetekst0">
    <w:name w:val="caption"/>
    <w:basedOn w:val="Normal"/>
    <w:next w:val="Normal"/>
    <w:uiPriority w:val="35"/>
    <w:unhideWhenUsed/>
    <w:qFormat/>
    <w:rsid w:val="00F32469"/>
    <w:pPr>
      <w:tabs>
        <w:tab w:val="left" w:pos="964"/>
      </w:tabs>
      <w:ind w:left="964" w:hanging="964"/>
    </w:pPr>
    <w:rPr>
      <w:bCs/>
      <w:i/>
      <w:sz w:val="20"/>
      <w:szCs w:val="18"/>
    </w:rPr>
  </w:style>
  <w:style w:type="paragraph" w:customStyle="1" w:styleId="Overskrift1h1">
    <w:name w:val="Overskrift 1.h1"/>
    <w:basedOn w:val="Normal"/>
    <w:next w:val="Normal"/>
    <w:rsid w:val="00161330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customStyle="1" w:styleId="Overskrift2h2">
    <w:name w:val="Overskrift 2.h2"/>
    <w:basedOn w:val="Normal"/>
    <w:next w:val="Normal"/>
    <w:rsid w:val="00161330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customStyle="1" w:styleId="Overskrift3h3">
    <w:name w:val="Overskrift 3.h3"/>
    <w:basedOn w:val="Normal"/>
    <w:next w:val="Normal"/>
    <w:rsid w:val="00161330"/>
    <w:pPr>
      <w:keepNext/>
      <w:spacing w:before="240" w:after="60"/>
      <w:outlineLvl w:val="2"/>
    </w:pPr>
    <w:rPr>
      <w:rFonts w:ascii="Arial" w:hAnsi="Arial"/>
      <w:sz w:val="24"/>
    </w:rPr>
  </w:style>
  <w:style w:type="paragraph" w:customStyle="1" w:styleId="Overskrift4h4">
    <w:name w:val="Overskrift 4.h4"/>
    <w:basedOn w:val="Normal"/>
    <w:next w:val="Normal"/>
    <w:rsid w:val="00161330"/>
    <w:pPr>
      <w:keepNext/>
      <w:spacing w:before="240" w:after="60"/>
      <w:outlineLvl w:val="3"/>
    </w:pPr>
    <w:rPr>
      <w:rFonts w:ascii="Arial" w:hAnsi="Arial"/>
      <w:i/>
    </w:rPr>
  </w:style>
  <w:style w:type="paragraph" w:customStyle="1" w:styleId="Overskrift5h5">
    <w:name w:val="Overskrift 5.h5"/>
    <w:basedOn w:val="Normal"/>
    <w:next w:val="Normal"/>
    <w:rsid w:val="00161330"/>
    <w:pPr>
      <w:spacing w:before="240" w:after="60"/>
      <w:outlineLvl w:val="4"/>
    </w:pPr>
    <w:rPr>
      <w:rFonts w:ascii="Arial" w:hAnsi="Arial"/>
      <w:b/>
      <w:i/>
      <w:sz w:val="24"/>
    </w:rPr>
  </w:style>
  <w:style w:type="paragraph" w:customStyle="1" w:styleId="Overskrift6h6">
    <w:name w:val="Overskrift 6.h6"/>
    <w:basedOn w:val="Normal"/>
    <w:next w:val="Normal"/>
    <w:rsid w:val="00161330"/>
    <w:pPr>
      <w:spacing w:before="240" w:after="60"/>
      <w:outlineLvl w:val="5"/>
    </w:pPr>
    <w:rPr>
      <w:rFonts w:ascii="Arial" w:hAnsi="Arial"/>
      <w:b/>
      <w:i/>
      <w:sz w:val="24"/>
    </w:rPr>
  </w:style>
  <w:style w:type="paragraph" w:styleId="Bobletekst">
    <w:name w:val="Balloon Text"/>
    <w:basedOn w:val="Normal"/>
    <w:semiHidden/>
    <w:rsid w:val="00161330"/>
    <w:rPr>
      <w:rFonts w:ascii="Tahoma" w:hAnsi="Tahoma" w:cs="Tahoma"/>
      <w:sz w:val="16"/>
      <w:szCs w:val="16"/>
    </w:rPr>
  </w:style>
  <w:style w:type="character" w:customStyle="1" w:styleId="Normal1Tegn">
    <w:name w:val="Normal 1 Tegn"/>
    <w:basedOn w:val="Standardskriftforavsnitt"/>
    <w:rsid w:val="00161330"/>
    <w:rPr>
      <w:color w:val="000000"/>
      <w:sz w:val="24"/>
      <w:lang w:val="nb-NO" w:eastAsia="nb-NO" w:bidi="ar-SA"/>
    </w:rPr>
  </w:style>
  <w:style w:type="paragraph" w:styleId="Listeavsnitt">
    <w:name w:val="List Paragraph"/>
    <w:basedOn w:val="Normal"/>
    <w:uiPriority w:val="34"/>
    <w:qFormat/>
    <w:rsid w:val="00772D24"/>
    <w:pPr>
      <w:ind w:left="720"/>
      <w:contextualSpacing/>
    </w:pPr>
  </w:style>
  <w:style w:type="paragraph" w:styleId="NormalWeb">
    <w:name w:val="Normal (Web)"/>
    <w:basedOn w:val="Normal"/>
    <w:uiPriority w:val="99"/>
    <w:rsid w:val="00161330"/>
    <w:pPr>
      <w:spacing w:before="100" w:beforeAutospacing="1" w:after="100" w:afterAutospacing="1"/>
    </w:pPr>
    <w:rPr>
      <w:sz w:val="24"/>
      <w:szCs w:val="24"/>
    </w:rPr>
  </w:style>
  <w:style w:type="character" w:customStyle="1" w:styleId="anormalTegn">
    <w:name w:val="anormal Tegn"/>
    <w:basedOn w:val="Standardskriftforavsnitt"/>
    <w:rsid w:val="00161330"/>
    <w:rPr>
      <w:lang w:val="nb-NO" w:eastAsia="nb-NO" w:bidi="ar-SA"/>
    </w:rPr>
  </w:style>
  <w:style w:type="character" w:customStyle="1" w:styleId="Overskrift6h6Tegn">
    <w:name w:val="Overskrift 6.h6 Tegn"/>
    <w:basedOn w:val="Standardskriftforavsnitt"/>
    <w:rsid w:val="00161330"/>
    <w:rPr>
      <w:rFonts w:ascii="Arial" w:hAnsi="Arial"/>
      <w:b/>
      <w:i/>
      <w:sz w:val="24"/>
      <w:lang w:val="nb-NO" w:eastAsia="nb-NO" w:bidi="ar-SA"/>
    </w:rPr>
  </w:style>
  <w:style w:type="character" w:customStyle="1" w:styleId="anormalTegn1">
    <w:name w:val="anormal Tegn1"/>
    <w:basedOn w:val="Standardskriftforavsnitt"/>
    <w:rsid w:val="00161330"/>
    <w:rPr>
      <w:lang w:val="nb-NO" w:eastAsia="nb-NO" w:bidi="ar-SA"/>
    </w:rPr>
  </w:style>
  <w:style w:type="table" w:styleId="Tabellrutenett">
    <w:name w:val="Table Grid"/>
    <w:basedOn w:val="Vanligtabell"/>
    <w:uiPriority w:val="59"/>
    <w:rsid w:val="00CF2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rknadstekstTegn">
    <w:name w:val="Merknadstekst Tegn"/>
    <w:basedOn w:val="Standardskriftforavsnitt"/>
    <w:link w:val="Merknadstekst"/>
    <w:semiHidden/>
    <w:rsid w:val="00CF230C"/>
  </w:style>
  <w:style w:type="paragraph" w:styleId="Kommentaremne">
    <w:name w:val="annotation subject"/>
    <w:basedOn w:val="Merknadstekst"/>
    <w:next w:val="Merknadstekst"/>
    <w:link w:val="KommentaremneTegn"/>
    <w:rsid w:val="00337F0F"/>
    <w:rPr>
      <w:b/>
      <w:bCs/>
    </w:rPr>
  </w:style>
  <w:style w:type="character" w:customStyle="1" w:styleId="KommentaremneTegn">
    <w:name w:val="Kommentaremne Tegn"/>
    <w:basedOn w:val="MerknadstekstTegn"/>
    <w:link w:val="Kommentaremne"/>
    <w:rsid w:val="00337F0F"/>
    <w:rPr>
      <w:b/>
      <w:bCs/>
    </w:rPr>
  </w:style>
  <w:style w:type="character" w:styleId="Sterk">
    <w:name w:val="Strong"/>
    <w:basedOn w:val="Standardskriftforavsnitt"/>
    <w:uiPriority w:val="22"/>
    <w:qFormat/>
    <w:rsid w:val="0028160E"/>
    <w:rPr>
      <w:b/>
      <w:bCs/>
    </w:rPr>
  </w:style>
  <w:style w:type="character" w:customStyle="1" w:styleId="Overskrift1Tegn">
    <w:name w:val="Overskrift 1 Tegn"/>
    <w:aliases w:val="Niv.1 FKB Tegn"/>
    <w:basedOn w:val="Standardskriftforavsnitt"/>
    <w:link w:val="Overskrift1"/>
    <w:uiPriority w:val="9"/>
    <w:rsid w:val="008B78DA"/>
    <w:rPr>
      <w:rFonts w:ascii="Verdana" w:eastAsiaTheme="majorEastAsia" w:hAnsi="Verdana" w:cs="Arial"/>
      <w:b/>
      <w:bCs/>
      <w:sz w:val="28"/>
      <w:szCs w:val="28"/>
    </w:rPr>
  </w:style>
  <w:style w:type="character" w:customStyle="1" w:styleId="Overskrift2Tegn">
    <w:name w:val="Overskrift 2 Tegn"/>
    <w:aliases w:val="Niv.2 FKB Tegn"/>
    <w:basedOn w:val="Standardskriftforavsnitt"/>
    <w:link w:val="Overskrift2"/>
    <w:rsid w:val="008B78DA"/>
    <w:rPr>
      <w:rFonts w:ascii="Arial" w:eastAsiaTheme="majorEastAsia" w:hAnsi="Arial" w:cs="Arial"/>
      <w:b/>
      <w:bCs/>
      <w:sz w:val="24"/>
      <w:szCs w:val="24"/>
    </w:rPr>
  </w:style>
  <w:style w:type="character" w:customStyle="1" w:styleId="Overskrift3Tegn">
    <w:name w:val="Overskrift 3 Tegn"/>
    <w:aliases w:val="Niv.3 FKB Tegn"/>
    <w:basedOn w:val="Standardskriftforavsnitt"/>
    <w:link w:val="Overskrift3"/>
    <w:uiPriority w:val="9"/>
    <w:rsid w:val="008B78DA"/>
    <w:rPr>
      <w:rFonts w:ascii="Arial" w:eastAsiaTheme="majorEastAsia" w:hAnsi="Arial" w:cs="Arial"/>
      <w:b/>
      <w:bCs/>
      <w:sz w:val="24"/>
      <w:szCs w:val="24"/>
    </w:rPr>
  </w:style>
  <w:style w:type="character" w:customStyle="1" w:styleId="Overskrift4Tegn">
    <w:name w:val="Overskrift 4 Tegn"/>
    <w:aliases w:val="Niv.4 FKB Tegn,h4 Tegn"/>
    <w:basedOn w:val="Standardskriftforavsnitt"/>
    <w:link w:val="Overskrift4"/>
    <w:uiPriority w:val="9"/>
    <w:rsid w:val="0088796E"/>
    <w:rPr>
      <w:rFonts w:ascii="Arial" w:eastAsiaTheme="majorEastAsia" w:hAnsi="Arial" w:cs="Arial"/>
      <w:b/>
      <w:bCs/>
      <w:i/>
      <w:iCs/>
      <w:sz w:val="24"/>
      <w:szCs w:val="24"/>
    </w:rPr>
  </w:style>
  <w:style w:type="character" w:customStyle="1" w:styleId="Overskrift5Tegn">
    <w:name w:val="Overskrift 5 Tegn"/>
    <w:aliases w:val="Niv.5 FKB Tegn,h5 Tegn"/>
    <w:basedOn w:val="Standardskriftforavsnitt"/>
    <w:link w:val="Overskrift5"/>
    <w:uiPriority w:val="9"/>
    <w:rsid w:val="003650F2"/>
    <w:rPr>
      <w:rFonts w:ascii="Arial" w:eastAsiaTheme="majorEastAsia" w:hAnsi="Arial" w:cs="Arial"/>
      <w:b/>
      <w:i/>
      <w:sz w:val="24"/>
      <w:szCs w:val="24"/>
    </w:rPr>
  </w:style>
  <w:style w:type="character" w:customStyle="1" w:styleId="Overskrift6Tegn">
    <w:name w:val="Overskrift 6 Tegn"/>
    <w:aliases w:val="Niv.6 FKB Tegn,h6 Tegn"/>
    <w:basedOn w:val="Standardskriftforavsnitt"/>
    <w:link w:val="Overskrift6"/>
    <w:uiPriority w:val="9"/>
    <w:rsid w:val="003650F2"/>
    <w:rPr>
      <w:rFonts w:ascii="Arial" w:eastAsiaTheme="majorEastAsia" w:hAnsi="Arial" w:cs="Arial"/>
      <w:i/>
      <w:iCs/>
      <w:sz w:val="24"/>
      <w:szCs w:val="24"/>
    </w:rPr>
  </w:style>
  <w:style w:type="character" w:customStyle="1" w:styleId="Overskrift7Tegn">
    <w:name w:val="Overskrift 7 Tegn"/>
    <w:aliases w:val="Niv.7 FKB Tegn"/>
    <w:basedOn w:val="Standardskriftforavsnitt"/>
    <w:link w:val="Overskrift7"/>
    <w:uiPriority w:val="9"/>
    <w:rsid w:val="003650F2"/>
    <w:rPr>
      <w:rFonts w:ascii="Arial" w:eastAsiaTheme="majorEastAsia" w:hAnsi="Arial" w:cs="Arial"/>
      <w:i/>
      <w:iCs/>
      <w:sz w:val="24"/>
      <w:szCs w:val="24"/>
    </w:rPr>
  </w:style>
  <w:style w:type="character" w:customStyle="1" w:styleId="Overskrift8Tegn">
    <w:name w:val="Overskrift 8 Tegn"/>
    <w:basedOn w:val="Standardskriftforavsnitt"/>
    <w:link w:val="Overskrift8"/>
    <w:uiPriority w:val="9"/>
    <w:rsid w:val="003650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3650F2"/>
    <w:pPr>
      <w:numPr>
        <w:numId w:val="0"/>
      </w:numPr>
      <w:pBdr>
        <w:top w:val="none" w:sz="0" w:space="0" w:color="auto"/>
      </w:pBdr>
      <w:outlineLvl w:val="9"/>
    </w:pPr>
    <w:rPr>
      <w:rFonts w:asciiTheme="majorHAnsi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image" Target="media/image6.wmf"/><Relationship Id="rId26" Type="http://schemas.microsoft.com/office/2011/relationships/commentsExtended" Target="commentsExtended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5.emf"/><Relationship Id="rId25" Type="http://schemas.openxmlformats.org/officeDocument/2006/relationships/comments" Target="comments.xml"/><Relationship Id="rId33" Type="http://schemas.openxmlformats.org/officeDocument/2006/relationships/theme" Target="theme/theme1.xml"/><Relationship Id="R0896dfe74c164d92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gister.geonorge.no/sosi-kodelister/fkb/bane/5.0" TargetMode="External"/><Relationship Id="rId24" Type="http://schemas.openxmlformats.org/officeDocument/2006/relationships/image" Target="media/image12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8ce39e5ed1304827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image" Target="media/image7.w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Maler\Sosiv3D.dot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0197678A2406A4599839FFC18DDF768" ma:contentTypeVersion="10" ma:contentTypeDescription="Opprett et nytt dokument." ma:contentTypeScope="" ma:versionID="f9310a52822354d63f1110b0a1eea22c">
  <xsd:schema xmlns:xsd="http://www.w3.org/2001/XMLSchema" xmlns:xs="http://www.w3.org/2001/XMLSchema" xmlns:p="http://schemas.microsoft.com/office/2006/metadata/properties" xmlns:ns2="de407f30-0a01-49ad-890a-0c662440e1ce" xmlns:ns3="54191ed1-82c8-4ddf-a077-ae76bbed28a6" targetNamespace="http://schemas.microsoft.com/office/2006/metadata/properties" ma:root="true" ma:fieldsID="ba4e6fdfe000d2104633a027a6ad584b" ns2:_="" ns3:_="">
    <xsd:import namespace="de407f30-0a01-49ad-890a-0c662440e1ce"/>
    <xsd:import namespace="54191ed1-82c8-4ddf-a077-ae76bbed28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407f30-0a01-49ad-890a-0c662440e1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191ed1-82c8-4ddf-a077-ae76bbed28a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871A8B-4B2F-4169-911C-D365AE6F3C8E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54191ed1-82c8-4ddf-a077-ae76bbed28a6"/>
    <ds:schemaRef ds:uri="http://purl.org/dc/terms/"/>
    <ds:schemaRef ds:uri="de407f30-0a01-49ad-890a-0c662440e1ce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96E0998-5366-4FD8-9E80-EB906F7627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ED3021-CD7D-41F9-B0CC-E359969F69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407f30-0a01-49ad-890a-0c662440e1ce"/>
    <ds:schemaRef ds:uri="54191ed1-82c8-4ddf-a077-ae76bbed28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436B2B-4F74-4B67-BC19-9E1A65746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Sosiv3D.dot</Template>
  <TotalTime>1</TotalTime>
  <Pages>10</Pages>
  <Words>817</Words>
  <Characters>4336</Characters>
  <Application>Microsoft Office Word</Application>
  <DocSecurity>0</DocSecurity>
  <Lines>36</Lines>
  <Paragraphs>10</Paragraphs>
  <ScaleCrop>false</ScaleCrop>
  <Company>Statens kartverk</Company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Fotogrammetrisk FKB-Bane 4.6</dc:title>
  <dc:creator>Håkon Dåsnes;Nils Ivar Nes</dc:creator>
  <cp:keywords>FKB;Fotogrammetri;Jernbane</cp:keywords>
  <cp:lastModifiedBy>Mika Sundin</cp:lastModifiedBy>
  <cp:revision>10</cp:revision>
  <cp:lastPrinted>2020-01-17T09:17:00Z</cp:lastPrinted>
  <dcterms:created xsi:type="dcterms:W3CDTF">2020-01-17T09:14:00Z</dcterms:created>
  <dcterms:modified xsi:type="dcterms:W3CDTF">2021-10-02T07:11:00Z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0x010100D0197678A2406A4599839FFC18DDF768</vt:lpwstr>
  </property>
</Properties>
</file>